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p w:rsidR="009003CC" w:rsidRDefault="001E6DF6">
                                    <w:pPr>
                                      <w:pStyle w:val="Subtitle"/>
                                    </w:pPr>
                                    <w:r>
                                      <w:t>September</w:t>
                                    </w:r>
                                    <w:r w:rsidR="00F7219E">
                                      <w:t xml:space="preserve">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p w:rsidR="009003CC" w:rsidRDefault="001E6DF6">
                              <w:pPr>
                                <w:pStyle w:val="Subtitle"/>
                              </w:pPr>
                              <w:r>
                                <w:t>September</w:t>
                              </w:r>
                              <w:r w:rsidR="00F7219E">
                                <w:t xml:space="preserve">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4A761F">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4A761F">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4A761F">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4A761F">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A45826"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4A761F">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rsidR="004C3954" w:rsidRPr="004C3954" w:rsidRDefault="004A761F">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967C53" w:rsidP="004C3954">
      <w:pPr>
        <w:pStyle w:val="Heading2"/>
        <w:jc w:val="both"/>
      </w:pPr>
      <w:bookmarkStart w:id="2" w:name="_Toc430603396"/>
      <w:r>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rsidR="00FF3EE7" w:rsidRDefault="00FF3EE7" w:rsidP="00C81022">
      <w:pPr>
        <w:pStyle w:val="Heading2"/>
        <w:jc w:val="both"/>
      </w:pPr>
      <w:bookmarkStart w:id="3" w:name="_Toc430603397"/>
      <w:r>
        <w:t>getting started overview</w:t>
      </w:r>
      <w:bookmarkEnd w:id="3"/>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4" w:name="_Toc430603398"/>
      <w:r>
        <w:t xml:space="preserve">1.0 </w:t>
      </w:r>
      <w:r w:rsidR="00B7489A">
        <w:t>vasl and vassal</w:t>
      </w:r>
      <w:bookmarkEnd w:id="4"/>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rsidR="000D3A90" w:rsidRDefault="00061851" w:rsidP="00C81022">
      <w:pPr>
        <w:pStyle w:val="Heading2"/>
        <w:jc w:val="both"/>
      </w:pPr>
      <w:bookmarkStart w:id="6" w:name="_Toc430603399"/>
      <w:r>
        <w:t xml:space="preserve">2.0 </w:t>
      </w:r>
      <w:r w:rsidR="00B7489A">
        <w:t>getting the underlying tools: jdk</w:t>
      </w:r>
      <w:bookmarkEnd w:id="6"/>
    </w:p>
    <w:p w:rsidR="000D3A90" w:rsidRDefault="00061851" w:rsidP="00C81022">
      <w:pPr>
        <w:pStyle w:val="Heading3"/>
        <w:jc w:val="both"/>
      </w:pPr>
      <w:r>
        <w:t>2.1 setting up The Java development kit (JDK)</w:t>
      </w:r>
    </w:p>
    <w:p w:rsidR="00BC639C" w:rsidRDefault="004A761F"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rsidR="00B90BCD" w:rsidRDefault="00B90BCD" w:rsidP="00C81022">
      <w:pPr>
        <w:ind w:left="720"/>
        <w:jc w:val="both"/>
        <w:rPr>
          <w:b/>
          <w:color w:val="002060"/>
        </w:rPr>
      </w:pPr>
    </w:p>
    <w:p w:rsidR="00BA50B4" w:rsidRPr="00B45EDE" w:rsidRDefault="00BA50B4" w:rsidP="00C81022">
      <w:pPr>
        <w:ind w:left="720"/>
        <w:jc w:val="both"/>
        <w:rPr>
          <w:b/>
          <w:color w:val="002060"/>
        </w:rPr>
      </w:pPr>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1DDC23C6" wp14:editId="215531AE">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the JDK by following the screen prompts as you wou</w:t>
      </w:r>
      <w:r>
        <w:t xml:space="preserve">ld for any software install. It </w:t>
      </w:r>
      <w:r w:rsidR="00BA50B4" w:rsidRPr="00B45EDE">
        <w:t>may be helpful to note the directory</w:t>
      </w:r>
      <w:r w:rsidR="00B90BCD">
        <w:t xml:space="preserve"> in which the JDK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w:t>
      </w:r>
      <w:r w:rsidR="00B90BCD">
        <w:t>manually</w:t>
      </w:r>
      <w:r w:rsidR="00F14021">
        <w:t xml:space="preserve">. Since methods of doing so can vary by OS, please check the internet for details. </w:t>
      </w:r>
    </w:p>
    <w:p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rsidR="00183085" w:rsidRPr="0075027E" w:rsidRDefault="00183085" w:rsidP="00C81022">
      <w:pPr>
        <w:ind w:left="1440"/>
        <w:jc w:val="both"/>
        <w:rPr>
          <w:b/>
        </w:rPr>
      </w:pPr>
      <w:bookmarkStart w:id="10" w:name="Section3121"/>
      <w:r w:rsidRPr="0075027E">
        <w:rPr>
          <w:b/>
        </w:rPr>
        <w:t>3.1.2.1 GitHub</w:t>
      </w:r>
      <w:bookmarkEnd w:id="10"/>
    </w:p>
    <w:p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1" w:name="Section3122"/>
      <w:r w:rsidRPr="0075027E">
        <w:rPr>
          <w:b/>
        </w:rPr>
        <w:t>3.1.2.2 Git</w:t>
      </w:r>
      <w:bookmarkEnd w:id="11"/>
    </w:p>
    <w:p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68B6E216" wp14:editId="35CD7CEE">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rsidR="00515AD9" w:rsidRDefault="00B90BCD" w:rsidP="002F04F7">
      <w:pPr>
        <w:pStyle w:val="ListParagraph"/>
        <w:numPr>
          <w:ilvl w:val="0"/>
          <w:numId w:val="24"/>
        </w:numPr>
        <w:jc w:val="both"/>
        <w:rPr>
          <w:rFonts w:ascii="Segoe UI" w:hAnsi="Segoe UI" w:cs="Segoe UI"/>
          <w:color w:val="000000"/>
          <w:kern w:val="0"/>
          <w:sz w:val="20"/>
          <w:szCs w:val="20"/>
        </w:rPr>
      </w:pPr>
      <w:r>
        <w:rPr>
          <w:noProof/>
          <w:lang w:eastAsia="en-US"/>
        </w:rPr>
        <w:drawing>
          <wp:anchor distT="0" distB="0" distL="114300" distR="114300" simplePos="0" relativeHeight="251659776" behindDoc="0" locked="0" layoutInCell="1" allowOverlap="1" wp14:anchorId="6B91ABA5" wp14:editId="4E72C0A4">
            <wp:simplePos x="0" y="0"/>
            <wp:positionH relativeFrom="column">
              <wp:posOffset>914400</wp:posOffset>
            </wp:positionH>
            <wp:positionV relativeFrom="paragraph">
              <wp:posOffset>450850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r w:rsidR="00515AD9" w:rsidRPr="002F04F7">
        <w:rPr>
          <w:rFonts w:ascii="Segoe UI" w:hAnsi="Segoe UI" w:cs="Segoe UI"/>
          <w:color w:val="000000"/>
          <w:kern w:val="0"/>
          <w:sz w:val="20"/>
          <w:szCs w:val="20"/>
        </w:rPr>
        <w:t xml:space="preserve">Click on Download SourceTree Free (for Windows. Click on the appropriate links for </w:t>
      </w:r>
      <w:r w:rsidR="00AF4CB4">
        <w:rPr>
          <w:rFonts w:ascii="Segoe UI" w:hAnsi="Segoe UI" w:cs="Segoe UI"/>
          <w:color w:val="000000"/>
          <w:kern w:val="0"/>
          <w:sz w:val="20"/>
          <w:szCs w:val="20"/>
        </w:rPr>
        <w:t xml:space="preserve"> </w:t>
      </w:r>
      <w:r w:rsidR="00515AD9" w:rsidRPr="002F04F7">
        <w:rPr>
          <w:rFonts w:ascii="Segoe UI" w:hAnsi="Segoe UI" w:cs="Segoe UI"/>
          <w:color w:val="000000"/>
          <w:kern w:val="0"/>
          <w:sz w:val="20"/>
          <w:szCs w:val="20"/>
        </w:rPr>
        <w:t>other OS).</w:t>
      </w:r>
    </w:p>
    <w:p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lastRenderedPageBreak/>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rsidR="004179F2" w:rsidRDefault="00C86EF6" w:rsidP="00F4240E">
      <w:pPr>
        <w:ind w:left="1440"/>
        <w:jc w:val="both"/>
      </w:pPr>
      <w:r>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“vasl-developers/vasl” (click on the ‘vasl’ at the end as it is a separate hyperlink)</w:t>
      </w:r>
      <w:r w:rsidR="004179F2">
        <w:t>.</w:t>
      </w:r>
    </w:p>
    <w:p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vasl-developers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rsidR="00DF4F6F" w:rsidRDefault="000114DC" w:rsidP="00A7575A">
      <w:pPr>
        <w:ind w:left="1440"/>
        <w:jc w:val="both"/>
      </w:pPr>
      <w:bookmarkStart w:id="16" w:name="Section314Step8"/>
      <w:r>
        <w:t>8</w:t>
      </w:r>
      <w:r w:rsidR="00DF4F6F">
        <w:t>.</w:t>
      </w:r>
      <w:bookmarkEnd w:id="16"/>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7" w:name="Section314Step10"/>
      <w:r>
        <w:lastRenderedPageBreak/>
        <w:t>10</w:t>
      </w:r>
      <w:bookmarkEnd w:id="17"/>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lastRenderedPageBreak/>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20" w:name="_4.1.3_Setting_up"/>
      <w:bookmarkEnd w:id="20"/>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BE169D" w:rsidRDefault="00BE169D" w:rsidP="00C81022">
      <w:pPr>
        <w:ind w:left="1440"/>
        <w:jc w:val="both"/>
      </w:pPr>
    </w:p>
    <w:p w:rsidR="00EC0425" w:rsidRDefault="00EC0425" w:rsidP="00C81022">
      <w:pPr>
        <w:ind w:left="1440"/>
        <w:jc w:val="both"/>
      </w:pPr>
      <w:r>
        <w:t xml:space="preserve">On the next screen, “Import Project”, ensure the </w:t>
      </w:r>
      <w:r w:rsidR="00FA4C4B">
        <w:t>“Create project from existing sources” button is selected then click Next. Leave the project name and location as is on the next screen and click Next.</w:t>
      </w:r>
    </w:p>
    <w:p w:rsidR="00FA4C4B" w:rsidRDefault="00FA4C4B" w:rsidP="00C81022">
      <w:pPr>
        <w:ind w:left="1440"/>
        <w:jc w:val="both"/>
      </w:pPr>
      <w:r>
        <w:lastRenderedPageBreak/>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58240"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t xml:space="preserve">Click the Modules tab and then the Dependencies tab. The list should include the following items. </w:t>
      </w:r>
    </w:p>
    <w:p w:rsidR="00900D37" w:rsidRDefault="00A646B6" w:rsidP="00C81022">
      <w:pPr>
        <w:ind w:left="1440"/>
        <w:jc w:val="both"/>
      </w:pPr>
      <w:r>
        <w:rPr>
          <w:noProof/>
          <w:lang w:eastAsia="en-US"/>
        </w:rPr>
        <w:lastRenderedPageBreak/>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r w:rsidR="00BE169D">
        <w:t>)</w:t>
      </w:r>
      <w:r w:rsidR="00900D37" w:rsidRPr="00E72718">
        <w:t>.</w:t>
      </w:r>
    </w:p>
    <w:p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lastRenderedPageBreak/>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“VASSAL.launch.Player</w:t>
      </w:r>
      <w:r w:rsidR="00297FA5">
        <w:t>” in the Main Class textbox.</w:t>
      </w:r>
    </w:p>
    <w:p w:rsidR="00A646B6" w:rsidRDefault="000E5F3C" w:rsidP="00C81022">
      <w:pPr>
        <w:ind w:left="1440"/>
        <w:jc w:val="both"/>
      </w:pPr>
      <w:r>
        <w:t>Enter “</w:t>
      </w:r>
      <w:r w:rsidRPr="000E5F3C">
        <w:t>--standalone "</w:t>
      </w:r>
      <w:r w:rsidR="001F6117" w:rsidRPr="001F6117">
        <w:t>C:\Users\</w:t>
      </w:r>
      <w:r w:rsidR="001F6117">
        <w:t>&lt;you&gt;</w:t>
      </w:r>
      <w:r w:rsidR="001F6117" w:rsidRPr="001F6117">
        <w:t>\IdeaProjects\vasl\target</w:t>
      </w:r>
      <w:r w:rsidR="001F6117">
        <w:t>\</w:t>
      </w:r>
      <w:r w:rsidR="001F6117" w:rsidRPr="001F6117">
        <w:t>vasl-6.3.</w:t>
      </w:r>
      <w:r w:rsidR="00BE169D">
        <w:t>3</w:t>
      </w:r>
      <w:r w:rsidR="001F6117" w:rsidRPr="001F6117">
        <w:t>-Snapshot.jar</w:t>
      </w:r>
      <w:r w:rsidRPr="000E5F3C">
        <w:t>"</w:t>
      </w:r>
      <w:r>
        <w:t xml:space="preserve"> in the Program Arguments textbox, using the directory where your current </w:t>
      </w:r>
      <w:r w:rsidR="00A8135A">
        <w:t xml:space="preserve">module </w:t>
      </w:r>
      <w:r>
        <w:t>file</w:t>
      </w:r>
      <w:r w:rsidR="00A8135A">
        <w:t>.</w:t>
      </w:r>
      <w:r w:rsidR="00BE169D">
        <w:t xml:space="preserve"> Note that versions numbers (“6.3.3</w:t>
      </w:r>
      <w:r w:rsidR="0019448C">
        <w:t xml:space="preserve"> </w:t>
      </w:r>
      <w:r w:rsidR="00BE169D">
        <w:t xml:space="preserve">”) will change over time. </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A8135A" w:rsidP="00C81022">
      <w:pPr>
        <w:ind w:left="1440"/>
        <w:jc w:val="both"/>
      </w:pPr>
      <w:r>
        <w:rPr>
          <w:noProof/>
          <w:lang w:eastAsia="en-US"/>
        </w:rPr>
        <w:drawing>
          <wp:inline distT="0" distB="0" distL="0" distR="0" wp14:anchorId="0A1404EA" wp14:editId="41EE9FAE">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699" cy="1753580"/>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rsidR="006619A1" w:rsidRDefault="006619A1" w:rsidP="006619A1"/>
    <w:p w:rsidR="006619A1" w:rsidRDefault="00F7219E" w:rsidP="006619A1">
      <w:r>
        <w:rPr>
          <w:noProof/>
          <w:lang w:eastAsia="en-US"/>
        </w:rPr>
        <w:lastRenderedPageBreak/>
        <w:drawing>
          <wp:anchor distT="0" distB="0" distL="114300" distR="114300" simplePos="0" relativeHeight="251652096" behindDoc="0" locked="0" layoutInCell="1" allowOverlap="1" wp14:anchorId="669DE323" wp14:editId="521F9E3D">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r w:rsidR="00247752">
        <w:t>Git from the Dropdown</w:t>
      </w:r>
      <w:r>
        <w:t>:</w:t>
      </w:r>
    </w:p>
    <w:p w:rsidR="006619A1" w:rsidRDefault="006619A1" w:rsidP="006619A1">
      <w:r>
        <w:rPr>
          <w:noProof/>
          <w:lang w:eastAsia="en-US"/>
        </w:rPr>
        <w:drawing>
          <wp:anchor distT="0" distB="0" distL="114300" distR="114300" simplePos="0" relativeHeight="251663360"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rsidR="00B745E1" w:rsidRDefault="00B745E1" w:rsidP="00B745E1">
      <w:pPr>
        <w:ind w:left="1440"/>
        <w:jc w:val="both"/>
        <w:rPr>
          <w:bCs/>
        </w:rPr>
      </w:pPr>
      <w:r>
        <w:rPr>
          <w:bCs/>
        </w:rPr>
        <w:lastRenderedPageBreak/>
        <w:t>5.1.3.1 If you used SourceTree to clone the repository:</w:t>
      </w:r>
    </w:p>
    <w:p w:rsidR="00B745E1" w:rsidRDefault="00B745E1" w:rsidP="00B745E1">
      <w:pPr>
        <w:ind w:left="2160"/>
        <w:jc w:val="both"/>
        <w:rPr>
          <w:bCs/>
        </w:rPr>
      </w:pPr>
      <w:r>
        <w:rPr>
          <w:bCs/>
        </w:rPr>
        <w:t>1. Open SourceTree</w:t>
      </w:r>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Unstaged files, click the checkbox beside the file to move it to Staged Files. Clicking the checkbox beside Unstaged files will move all the unstaged files to Staged Files at once. </w:t>
      </w:r>
    </w:p>
    <w:p w:rsidR="006C7CF9" w:rsidRDefault="006C7CF9" w:rsidP="00B745E1">
      <w:pPr>
        <w:ind w:left="2160"/>
        <w:jc w:val="both"/>
        <w:rPr>
          <w:bCs/>
        </w:rPr>
      </w:pPr>
      <w:r>
        <w:rPr>
          <w:bCs/>
        </w:rPr>
        <w:t>If for some reason the “pom.xml” file shows in the list of Staged or Unstaged files, leave it as an Unstaged file. There is no need to push this file up to GitHub.</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Unstaged files list. You can see examples of commit messages in Git repository and should put the issue number (E.g. #12) in the commit message. If you do Github will automatically link the issue to the commit. This is very handy. Here's an example: </w:t>
      </w:r>
      <w:hyperlink r:id="rId43"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rsidR="00FE77B7" w:rsidRDefault="00FE77B7" w:rsidP="00B745E1">
      <w:pPr>
        <w:ind w:left="2160"/>
        <w:jc w:val="both"/>
        <w:rPr>
          <w:bCs/>
        </w:rPr>
      </w:pPr>
      <w:r>
        <w:rPr>
          <w:bCs/>
        </w:rPr>
        <w:t xml:space="preserve">It is not necessary to immediately “Push” committed files. They will stay committed in SourceTree until pushed or uncommitted. </w:t>
      </w:r>
    </w:p>
    <w:p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lastRenderedPageBreak/>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tab/>
      </w:r>
      <w:r w:rsidR="00361C1F">
        <w:rPr>
          <w:bCs/>
        </w:rPr>
        <w:t xml:space="preserve">1. Click Menu VCS → Commit Changes. </w:t>
      </w:r>
    </w:p>
    <w:p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rsidR="00361C1F" w:rsidRDefault="00361C1F" w:rsidP="00361C1F">
      <w:r>
        <w:rPr>
          <w:noProof/>
          <w:lang w:eastAsia="en-US"/>
        </w:rPr>
        <w:drawing>
          <wp:anchor distT="0" distB="0" distL="114300" distR="114300" simplePos="0" relativeHeight="251664384"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65408"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6" w:name="Section5132Step3"/>
      <w:r>
        <w:t>3</w:t>
      </w:r>
      <w:bookmarkEnd w:id="26"/>
      <w:r>
        <w:t xml:space="preserve">. Click Commit. </w:t>
      </w:r>
    </w:p>
    <w:p w:rsidR="00361C1F" w:rsidRDefault="00361C1F" w:rsidP="00361C1F">
      <w:pPr>
        <w:ind w:left="2160"/>
      </w:pPr>
      <w:r>
        <w:t>4. Select Menu VCS →</w:t>
      </w:r>
      <w:r w:rsidR="00CA23E3">
        <w:t xml:space="preserve"> Git → Push to push the changes to your branch on the Git Repository. </w:t>
      </w:r>
    </w:p>
    <w:p w:rsidR="00CA23E3" w:rsidRDefault="00CA23E3" w:rsidP="00361C1F">
      <w:pPr>
        <w:ind w:left="2160"/>
      </w:pPr>
      <w:r>
        <w:rPr>
          <w:noProof/>
          <w:lang w:eastAsia="en-US"/>
        </w:rPr>
        <w:lastRenderedPageBreak/>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 xml:space="preserve">You need to build the VASL module if you modified any of the files in the "dist" folder (note there's no code there). </w:t>
      </w:r>
      <w:r w:rsidR="006C7CF9">
        <w:t>All</w:t>
      </w:r>
      <w:r w:rsidR="009F235F">
        <w:t xml:space="preserve">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Default="00FB44E5" w:rsidP="00C81022">
      <w:pPr>
        <w:ind w:left="720"/>
        <w:jc w:val="both"/>
      </w:pPr>
      <w:r w:rsidRPr="00FB44E5">
        <w:t>Maven can be downloaded from</w:t>
      </w:r>
      <w:r>
        <w:rPr>
          <w:b/>
          <w:bCs/>
          <w:color w:val="002060"/>
        </w:rPr>
        <w:t xml:space="preserve"> </w:t>
      </w:r>
      <w:hyperlink r:id="rId47"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lastRenderedPageBreak/>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similar to this:</w:t>
      </w:r>
      <w:r w:rsidR="005E0E39">
        <w:br/>
      </w:r>
      <w:r w:rsidR="005E0E39">
        <w:rPr>
          <w:noProof/>
          <w:lang w:eastAsia="en-US"/>
        </w:rPr>
        <w:drawing>
          <wp:inline distT="0" distB="0" distL="0" distR="0" wp14:anchorId="6F6BBE4C" wp14:editId="590E50B0">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8100" cy="722341"/>
                    </a:xfrm>
                    <a:prstGeom prst="rect">
                      <a:avLst/>
                    </a:prstGeom>
                  </pic:spPr>
                </pic:pic>
              </a:graphicData>
            </a:graphic>
          </wp:inline>
        </w:drawing>
      </w:r>
    </w:p>
    <w:p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build creates a jar file in the target</w:t>
      </w:r>
      <w:bookmarkStart w:id="28" w:name="_GoBack"/>
      <w:bookmarkEnd w:id="28"/>
      <w:r w:rsidR="001E6DF6">
        <w:t>.</w:t>
      </w:r>
    </w:p>
    <w:p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exec:exec"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9" w:name="AnnexA"/>
      <w:r>
        <w:lastRenderedPageBreak/>
        <w:t>Annex A</w:t>
      </w:r>
      <w:bookmarkEnd w:id="29"/>
    </w:p>
    <w:p w:rsidR="00C86EF6" w:rsidRDefault="00C86EF6" w:rsidP="00C81022">
      <w:pPr>
        <w:pStyle w:val="Heading4"/>
        <w:jc w:val="both"/>
        <w:rPr>
          <w:b/>
          <w:bCs/>
          <w:color w:val="002060"/>
        </w:rPr>
      </w:pPr>
      <w:r>
        <w:rPr>
          <w:b/>
          <w:bCs/>
          <w:color w:val="002060"/>
        </w:rPr>
        <w:t>A Git primer</w:t>
      </w:r>
    </w:p>
    <w:p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49"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The basic Git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rsidR="001E6D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rsidR="001E6DF6" w:rsidRDefault="001E6DF6">
      <w:pPr>
        <w:spacing w:before="0" w:after="240" w:line="252" w:lineRule="auto"/>
        <w:ind w:left="0" w:right="0"/>
        <w:rPr>
          <w:lang w:val="en"/>
        </w:rPr>
      </w:pPr>
      <w:r>
        <w:rPr>
          <w:lang w:val="en"/>
        </w:rPr>
        <w:br w:type="page"/>
      </w:r>
    </w:p>
    <w:p w:rsidR="00C86EF6" w:rsidRDefault="001E6DF6" w:rsidP="00C81022">
      <w:pPr>
        <w:jc w:val="both"/>
        <w:rPr>
          <w:lang w:val="en"/>
        </w:rPr>
      </w:pPr>
      <w:r>
        <w:rPr>
          <w:lang w:val="en"/>
        </w:rPr>
        <w:lastRenderedPageBreak/>
        <w:t>Update History</w:t>
      </w:r>
    </w:p>
    <w:p w:rsidR="001E6DF6" w:rsidRDefault="001E6DF6" w:rsidP="00C81022">
      <w:pPr>
        <w:jc w:val="both"/>
        <w:rPr>
          <w:lang w:val="en"/>
        </w:rPr>
      </w:pPr>
    </w:p>
    <w:p w:rsidR="001E6DF6" w:rsidRDefault="001E6DF6" w:rsidP="00C81022">
      <w:pPr>
        <w:jc w:val="both"/>
        <w:rPr>
          <w:lang w:val="en"/>
        </w:rPr>
      </w:pPr>
      <w:r>
        <w:rPr>
          <w:lang w:val="en"/>
        </w:rPr>
        <w:t>September, 2016</w:t>
      </w:r>
      <w:r>
        <w:rPr>
          <w:lang w:val="en"/>
        </w:rPr>
        <w:tab/>
        <w:t>Minor text edits</w:t>
      </w:r>
    </w:p>
    <w:p w:rsidR="00C86EF6" w:rsidRDefault="00C86EF6" w:rsidP="00C81022">
      <w:pPr>
        <w:jc w:val="both"/>
      </w:pPr>
    </w:p>
    <w:sectPr w:rsidR="00C86EF6">
      <w:footerReference w:type="default" r:id="rId50"/>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61F" w:rsidRDefault="004A761F">
      <w:r>
        <w:separator/>
      </w:r>
    </w:p>
  </w:endnote>
  <w:endnote w:type="continuationSeparator" w:id="0">
    <w:p w:rsidR="004A761F" w:rsidRDefault="004A7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4A761F">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6-09-01T00:00:00Z">
                <w:dateFormat w:val="M/d/yyyy"/>
                <w:lid w:val="en-US"/>
                <w:storeMappedDataAs w:val="dateTime"/>
                <w:calendar w:val="gregorian"/>
              </w:date>
            </w:sdtPr>
            <w:sdtEndPr/>
            <w:sdtContent>
              <w:r w:rsidR="001E6DF6">
                <w:t>9/1/2016</w:t>
              </w:r>
            </w:sdtContent>
          </w:sdt>
        </w:p>
      </w:tc>
      <w:tc>
        <w:tcPr>
          <w:tcW w:w="3500" w:type="pct"/>
        </w:tcPr>
        <w:p w:rsidR="009003CC" w:rsidRDefault="004A761F">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6C7CF9">
            <w:rPr>
              <w:noProof/>
            </w:rPr>
            <w:t>18</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61F" w:rsidRDefault="004A761F">
      <w:r>
        <w:separator/>
      </w:r>
    </w:p>
  </w:footnote>
  <w:footnote w:type="continuationSeparator" w:id="0">
    <w:p w:rsidR="004A761F" w:rsidRDefault="004A76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6DF6"/>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A761F"/>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14B5F"/>
    <w:rsid w:val="0064629D"/>
    <w:rsid w:val="006619A1"/>
    <w:rsid w:val="00697ABE"/>
    <w:rsid w:val="006A7430"/>
    <w:rsid w:val="006B1940"/>
    <w:rsid w:val="006B1B9A"/>
    <w:rsid w:val="006B6FD3"/>
    <w:rsid w:val="006C3B6F"/>
    <w:rsid w:val="006C7CF9"/>
    <w:rsid w:val="006F4066"/>
    <w:rsid w:val="006F514E"/>
    <w:rsid w:val="007167E1"/>
    <w:rsid w:val="00716B69"/>
    <w:rsid w:val="0075027E"/>
    <w:rsid w:val="0077667D"/>
    <w:rsid w:val="007A4B7B"/>
    <w:rsid w:val="007A6895"/>
    <w:rsid w:val="007E7766"/>
    <w:rsid w:val="007F2673"/>
    <w:rsid w:val="007F5F58"/>
    <w:rsid w:val="0081322C"/>
    <w:rsid w:val="00830769"/>
    <w:rsid w:val="00893EB3"/>
    <w:rsid w:val="00896BA1"/>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5EDE"/>
    <w:rsid w:val="00B50B8D"/>
    <w:rsid w:val="00B54833"/>
    <w:rsid w:val="00B745E1"/>
    <w:rsid w:val="00B7489A"/>
    <w:rsid w:val="00B90BCD"/>
    <w:rsid w:val="00BA50B4"/>
    <w:rsid w:val="00BC639C"/>
    <w:rsid w:val="00BE169D"/>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B64B9"/>
    <w:rsid w:val="00DF2AFA"/>
    <w:rsid w:val="00DF4F6F"/>
    <w:rsid w:val="00DF6F39"/>
    <w:rsid w:val="00E01214"/>
    <w:rsid w:val="00E10DA6"/>
    <w:rsid w:val="00E23350"/>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7219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5AA13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maven.apache.org/download.cgi"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hyperlink" Target="http://git-scm.com/book/en/v2/Getting-Started-About-Version-Control" TargetMode="Externa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vasl-developers/vasl/pull/227" TargetMode="Externa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730AA"/>
    <w:rsid w:val="00295F51"/>
    <w:rsid w:val="002B6BE7"/>
    <w:rsid w:val="00380622"/>
    <w:rsid w:val="003A74B2"/>
    <w:rsid w:val="006A487E"/>
    <w:rsid w:val="00857315"/>
    <w:rsid w:val="008C0680"/>
    <w:rsid w:val="00947693"/>
    <w:rsid w:val="00B431A0"/>
    <w:rsid w:val="00B94205"/>
    <w:rsid w:val="00CF4E33"/>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D6240FD6-6F70-43C0-8BA1-450318B6E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275</TotalTime>
  <Pages>20</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13</cp:revision>
  <dcterms:created xsi:type="dcterms:W3CDTF">2015-10-23T16:00:00Z</dcterms:created>
  <dcterms:modified xsi:type="dcterms:W3CDTF">2016-09-16T17:41:00Z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