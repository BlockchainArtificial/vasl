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6B6" w:rsidRDefault="00A646B6">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A646B6" w:rsidRDefault="00A646B6">
                                    <w:pPr>
                                      <w:pStyle w:val="Title"/>
                                    </w:pPr>
                                    <w:r>
                                      <w:rPr>
                                        <w:color w:val="0070C0"/>
                                      </w:rPr>
                                      <w:t>getting started with vasl development</w:t>
                                    </w:r>
                                  </w:p>
                                </w:sdtContent>
                              </w:sdt>
                              <w:sdt>
                                <w:sdtPr>
                                  <w:alias w:val="Subtitle"/>
                                  <w:tag w:val=""/>
                                  <w:id w:val="-1262595270"/>
                                  <w:placeholder>
                                    <w:docPart w:val="7D29473CCCA94D398B64EAC5ACDF7F8F"/>
                                  </w:placeholder>
                                  <w:dataBinding w:prefixMappings="xmlns:ns0='http://purl.org/dc/elements/1.1/' xmlns:ns1='http://schemas.openxmlformats.org/package/2006/metadata/core-properties' " w:xpath="/ns1:coreProperties[1]/ns0:subject[1]" w:storeItemID="{6C3C8BC8-F283-45AE-878A-BAB7291924A1}"/>
                                  <w:text/>
                                </w:sdtPr>
                                <w:sdtEndPr/>
                                <w:sdtContent>
                                  <w:p w:rsidR="00A646B6" w:rsidRDefault="00A646B6">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A646B6" w:rsidRDefault="00A646B6">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A646B6" w:rsidRDefault="00A646B6">
                              <w:pPr>
                                <w:pStyle w:val="Title"/>
                              </w:pPr>
                              <w:r>
                                <w:rPr>
                                  <w:color w:val="0070C0"/>
                                </w:rPr>
                                <w:t>getting started with vasl development</w:t>
                              </w:r>
                            </w:p>
                          </w:sdtContent>
                        </w:sdt>
                        <w:sdt>
                          <w:sdtPr>
                            <w:alias w:val="Subtitle"/>
                            <w:tag w:val=""/>
                            <w:id w:val="-1262595270"/>
                            <w:placeholder>
                              <w:docPart w:val="7D29473CCCA94D398B64EAC5ACDF7F8F"/>
                            </w:placeholder>
                            <w:dataBinding w:prefixMappings="xmlns:ns0='http://purl.org/dc/elements/1.1/' xmlns:ns1='http://schemas.openxmlformats.org/package/2006/metadata/core-properties' " w:xpath="/ns1:coreProperties[1]/ns0:subject[1]" w:storeItemID="{6C3C8BC8-F283-45AE-878A-BAB7291924A1}"/>
                            <w:text/>
                          </w:sdtPr>
                          <w:sdtEndPr/>
                          <w:sdtContent>
                            <w:p w:rsidR="00A646B6" w:rsidRDefault="00A646B6">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6B6" w:rsidRDefault="00A646B6">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12T00:00:00Z">
                                    <w:dateFormat w:val="MMMM d, yyyy"/>
                                    <w:lid w:val="en-US"/>
                                    <w:storeMappedDataAs w:val="dateTime"/>
                                    <w:calendar w:val="gregorian"/>
                                  </w:date>
                                </w:sdtPr>
                                <w:sdtEndPr/>
                                <w:sdtContent>
                                  <w:p w:rsidR="00A646B6" w:rsidRDefault="00A646B6">
                                    <w:pPr>
                                      <w:pStyle w:val="Subtitle"/>
                                    </w:pPr>
                                    <w:r>
                                      <w:t>September 1</w:t>
                                    </w:r>
                                    <w:r w:rsidR="00C81022">
                                      <w:t>2</w:t>
                                    </w:r>
                                    <w:r>
                                      <w: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A646B6" w:rsidRDefault="00A646B6">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12T00:00:00Z">
                              <w:dateFormat w:val="MMMM d, yyyy"/>
                              <w:lid w:val="en-US"/>
                              <w:storeMappedDataAs w:val="dateTime"/>
                              <w:calendar w:val="gregorian"/>
                            </w:date>
                          </w:sdtPr>
                          <w:sdtEndPr/>
                          <w:sdtContent>
                            <w:p w:rsidR="00A646B6" w:rsidRDefault="00A646B6">
                              <w:pPr>
                                <w:pStyle w:val="Subtitle"/>
                              </w:pPr>
                              <w:r>
                                <w:t>September 1</w:t>
                              </w:r>
                              <w:r w:rsidR="00C81022">
                                <w:t>2</w:t>
                              </w:r>
                              <w:r>
                                <w:t>, 2015</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6B6" w:rsidRDefault="00A646B6">
                                <w:pPr>
                                  <w:pStyle w:val="Contactinfo"/>
                                </w:pPr>
                                <w:r>
                                  <w:t>prepared by doug rimmer</w:t>
                                </w:r>
                              </w:p>
                              <w:p w:rsidR="00A646B6" w:rsidRDefault="00BE48D6">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A646B6">
                                      <w:t>dougrimmer@rogers.com</w:t>
                                    </w:r>
                                  </w:sdtContent>
                                </w:sdt>
                              </w:p>
                              <w:p w:rsidR="00A646B6" w:rsidRDefault="00BE48D6">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A646B6">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A646B6" w:rsidRDefault="00A646B6">
                          <w:pPr>
                            <w:pStyle w:val="Contactinfo"/>
                          </w:pPr>
                          <w:r>
                            <w:t>prepared by doug rimmer</w:t>
                          </w:r>
                        </w:p>
                        <w:p w:rsidR="00A646B6" w:rsidRDefault="0046663B">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A646B6">
                                <w:t>dougrimmer@rogers.com</w:t>
                              </w:r>
                            </w:sdtContent>
                          </w:sdt>
                        </w:p>
                        <w:p w:rsidR="00A646B6" w:rsidRDefault="0046663B">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A646B6">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926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C89B04"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hlcMA&#10;AADbAAAADwAAAGRycy9kb3ducmV2LnhtbESPQWsCMRSE74L/IbxCb5ptC6KrUWqhtMWDqO39mTx3&#10;l25eliTurv/eCILHYWa+YRar3taiJR8qxwpexhkIYu1MxYWC38PnaAoiRGSDtWNScKEAq+VwsMDc&#10;uI531O5jIRKEQ44KyhibXMqgS7IYxq4hTt7JeYsxSV9I47FLcFvL1yybSIsVp4USG/ooSf/vz1bB&#10;nzutO6uP/NNettX5a+O1nm6Uen7q3+cgIvXxEb63v42Ctxn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vhlcMAAADbAAAADwAAAAAAAAAAAAAAAACYAgAAZHJzL2Rv&#10;d25yZXYueG1sUEsFBgAAAAAEAAQA9QAAAIgDAAAAAA==&#10;" filled="f"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DC8MA&#10;AADbAAAADwAAAGRycy9kb3ducmV2LnhtbERPu2rDMBTdC/0HcQtZSiI3hKY4kU0JLThd8qiHjDfW&#10;rWVqXRlLcZy/r4ZAx8N5r/PRtmKg3jeOFbzMEhDEldMN1wrK78/pGwgfkDW2jknBjTzk2ePDGlPt&#10;rnyg4RhqEUPYp6jAhNClUvrKkEU/cx1x5H5cbzFE2NdS93iN4baV8yR5lRYbjg0GO9oYqn6PF6vg&#10;efexMNviK9kXQ1l27em83MyXSk2exvcViEBj+Bff3YVWsIjr45f4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LDC8MAAADbAAAADwAAAAAAAAAAAAAAAACYAgAAZHJzL2Rv&#10;d25yZXYueG1sUEsFBgAAAAAEAAQA9QAAAIgD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p w:rsidR="000D3A90" w:rsidRDefault="00967C53" w:rsidP="00C81022">
      <w:pPr>
        <w:pStyle w:val="Heading2"/>
        <w:jc w:val="both"/>
      </w:pPr>
      <w:r>
        <w:t>document overview</w:t>
      </w:r>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5F124E" w:rsidRPr="005F124E" w:rsidRDefault="005F124E" w:rsidP="00C81022">
      <w:pPr>
        <w:jc w:val="both"/>
        <w:rPr>
          <w:b/>
        </w:rPr>
      </w:pPr>
      <w:r w:rsidRPr="005F124E">
        <w:rPr>
          <w:b/>
        </w:rPr>
        <w:t xml:space="preserve">Note: If you wish to work only on creating/editing boards for use in VASL, please skip immediately to </w:t>
      </w:r>
      <w:hyperlink w:anchor="Section7Boards" w:history="1">
        <w:r w:rsidRPr="005F124E">
          <w:rPr>
            <w:rStyle w:val="Hyperlink"/>
            <w:b/>
          </w:rPr>
          <w:t>Section 7</w:t>
        </w:r>
      </w:hyperlink>
      <w:r w:rsidRPr="005F124E">
        <w:rPr>
          <w:b/>
        </w:rPr>
        <w:t xml:space="preserve">. </w:t>
      </w:r>
    </w:p>
    <w:p w:rsidR="00FF3EE7" w:rsidRDefault="00FF3EE7" w:rsidP="00C81022">
      <w:pPr>
        <w:pStyle w:val="Heading2"/>
        <w:jc w:val="both"/>
      </w:pPr>
      <w:r>
        <w:t>getting started overview</w:t>
      </w:r>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4"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w:t>
      </w:r>
      <w:proofErr w:type="spellStart"/>
      <w:r w:rsidR="00C924A1">
        <w:t>SourceTree</w:t>
      </w:r>
      <w:proofErr w:type="spellEnd"/>
      <w:r>
        <w:t xml:space="preserve">. This requires </w:t>
      </w:r>
      <w:r w:rsidR="00510C91">
        <w:t xml:space="preserve">creating a </w:t>
      </w:r>
      <w:proofErr w:type="spellStart"/>
      <w:r w:rsidR="00C924A1">
        <w:t>Git</w:t>
      </w:r>
      <w:proofErr w:type="spellEnd"/>
      <w:r w:rsidR="00C924A1">
        <w:t xml:space="preserve"> </w:t>
      </w:r>
      <w:r w:rsidR="00510C91">
        <w:t xml:space="preserve">user account, </w:t>
      </w:r>
      <w:r>
        <w:t xml:space="preserve">installing software, and using </w:t>
      </w:r>
      <w:proofErr w:type="spellStart"/>
      <w:r w:rsidR="00C924A1">
        <w:t>SourceTree</w:t>
      </w:r>
      <w:proofErr w:type="spellEnd"/>
      <w:r w:rsidR="00C924A1">
        <w:t xml:space="preserve"> to obtain and manage code change.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test code changes, it is necessary to ‘build’ the VASL module. This document provides instructions for two methods of doing so. The first uses a tool named Maven which has to be obtained and installed. </w:t>
      </w:r>
    </w:p>
    <w:p w:rsidR="002F6C62" w:rsidRDefault="00210E17" w:rsidP="00C81022">
      <w:pPr>
        <w:jc w:val="both"/>
      </w:pPr>
      <w:r>
        <w:t xml:space="preserve">Finally, this document describes how to access and use the board building module, </w:t>
      </w:r>
      <w:r w:rsidR="00510C91">
        <w:t>and other VASL-related code. (</w:t>
      </w:r>
      <w:r w:rsidR="00B54833">
        <w:t>SUCH AS LOS-GUI).</w:t>
      </w:r>
    </w:p>
    <w:p w:rsidR="002F6C62" w:rsidRDefault="002F6C62" w:rsidP="00C81022">
      <w:pPr>
        <w:ind w:left="90"/>
        <w:jc w:val="both"/>
      </w:pPr>
      <w:r>
        <w:t>The following sections provide more detailed instructions on how to obtain, install and use all of the above-mentioned tools.</w:t>
      </w:r>
    </w:p>
    <w:p w:rsidR="00967C53" w:rsidRPr="00E42904" w:rsidRDefault="007E7766" w:rsidP="00C81022">
      <w:pPr>
        <w:pStyle w:val="Heading2"/>
        <w:jc w:val="both"/>
      </w:pPr>
      <w:r>
        <w:t xml:space="preserve">1.0 </w:t>
      </w:r>
      <w:r w:rsidR="00B7489A">
        <w:t>vasl and vassal</w:t>
      </w:r>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proofErr w:type="spellStart"/>
      <w:r w:rsidR="00FF3EE7" w:rsidRPr="00FF3EE7">
        <w:t>Licesne</w:t>
      </w:r>
      <w:proofErr w:type="spellEnd"/>
      <w:r w:rsidR="00FF3EE7" w:rsidRPr="00FF3EE7">
        <w:t xml:space="preserve"> (LGPL), described in the</w:t>
      </w:r>
      <w:r w:rsidR="002F6C62">
        <w:t xml:space="preserve"> </w:t>
      </w:r>
      <w:r w:rsidR="00FF3EE7" w:rsidRPr="00FF3EE7">
        <w:t xml:space="preserve">LICENSE.txt file and also available from </w:t>
      </w:r>
      <w:hyperlink r:id="rId15"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C81022">
      <w:pPr>
        <w:ind w:left="720"/>
        <w:jc w:val="both"/>
        <w:rPr>
          <w:b/>
          <w:color w:val="002060"/>
        </w:rPr>
      </w:pPr>
      <w:r w:rsidRPr="00AF0EBF">
        <w:rPr>
          <w:b/>
          <w:color w:val="002060"/>
        </w:rPr>
        <w:t>1.2.1</w:t>
      </w:r>
      <w:r>
        <w:t xml:space="preserve"> </w:t>
      </w:r>
      <w:r w:rsidRPr="00AF0EBF">
        <w:rPr>
          <w:b/>
          <w:color w:val="002060"/>
        </w:rPr>
        <w:t>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Default="00BA50B4" w:rsidP="00C81022">
      <w:pPr>
        <w:ind w:left="720"/>
        <w:jc w:val="both"/>
      </w:pPr>
      <w:r w:rsidRPr="00AF0EBF">
        <w:rPr>
          <w:b/>
          <w:color w:val="002060"/>
        </w:rPr>
        <w:t>1.2.</w:t>
      </w:r>
      <w:r>
        <w:rPr>
          <w:b/>
          <w:color w:val="002060"/>
        </w:rPr>
        <w:t>2</w:t>
      </w:r>
      <w:r>
        <w:t xml:space="preserve"> </w:t>
      </w:r>
      <w:r w:rsidRPr="00AF0EBF">
        <w:rPr>
          <w:b/>
          <w:color w:val="002060"/>
        </w:rPr>
        <w:t xml:space="preserve">VASSAL </w:t>
      </w:r>
      <w:r w:rsidRPr="00061851">
        <w:rPr>
          <w:b/>
          <w:bCs/>
          <w:color w:val="002060"/>
        </w:rPr>
        <w:t>Module documentation</w:t>
      </w:r>
      <w:r w:rsidRPr="00D74449">
        <w:t xml:space="preserve"> </w:t>
      </w:r>
    </w:p>
    <w:p w:rsidR="00A445B2" w:rsidRDefault="00DF4F6F" w:rsidP="00C81022">
      <w:pPr>
        <w:ind w:left="720"/>
        <w:jc w:val="both"/>
      </w:pPr>
      <w:r>
        <w:t>If you</w:t>
      </w:r>
      <w:r w:rsidR="00BA50B4">
        <w:t xml:space="preserve"> wish to know more about VASSAL functionality and how it works, please consult the </w:t>
      </w:r>
      <w:hyperlink r:id="rId16" w:history="1">
        <w:r w:rsidR="00BA50B4" w:rsidRPr="00923BAF">
          <w:rPr>
            <w:rStyle w:val="Hyperlink"/>
          </w:rPr>
          <w:t>VASSAL documentation</w:t>
        </w:r>
      </w:hyperlink>
      <w:r w:rsidR="00BA50B4">
        <w:t xml:space="preserve">. There are also a series of </w:t>
      </w:r>
      <w:hyperlink r:id="rId17" w:history="1">
        <w:r w:rsidR="00BA50B4" w:rsidRPr="005B498F">
          <w:rPr>
            <w:rStyle w:val="Hyperlink"/>
          </w:rPr>
          <w:t>YouTube videos about VASSAL</w:t>
        </w:r>
      </w:hyperlink>
      <w:r w:rsidR="00BA50B4">
        <w:t>, some quite detailed.</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The necessary VASSAL files are included with the VASL source code library and will be copied to your computer with the rest of the source code library (see Section 3.1 Step 5). It order to access the VASSAL functionality from within VASL, several references to VASSAL will be created in Section 4.1</w:t>
      </w:r>
      <w:r w:rsidR="00C81022">
        <w:t>.3</w:t>
      </w:r>
      <w:r>
        <w:t xml:space="preserve"> Step 2.</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8" w:history="1">
        <w:r w:rsidRPr="00923BAF">
          <w:rPr>
            <w:rStyle w:val="Hyperlink"/>
          </w:rPr>
          <w:t>VASSAL documentation</w:t>
        </w:r>
      </w:hyperlink>
      <w:r>
        <w:t xml:space="preserve"> for more details.</w:t>
      </w:r>
    </w:p>
    <w:p w:rsidR="000D3A90" w:rsidRDefault="00061851" w:rsidP="00C81022">
      <w:pPr>
        <w:pStyle w:val="Heading2"/>
        <w:jc w:val="both"/>
      </w:pPr>
      <w:r>
        <w:t xml:space="preserve">2.0 </w:t>
      </w:r>
      <w:r w:rsidR="00B7489A">
        <w:t>getting the underlying tools: jdk</w:t>
      </w:r>
    </w:p>
    <w:p w:rsidR="000D3A90" w:rsidRDefault="00061851" w:rsidP="00C81022">
      <w:pPr>
        <w:pStyle w:val="Heading3"/>
        <w:jc w:val="both"/>
      </w:pPr>
      <w:r>
        <w:t>2.1 setting up The Java development kit (JDK)</w:t>
      </w:r>
    </w:p>
    <w:p w:rsidR="00BC639C" w:rsidRDefault="00D74449" w:rsidP="00C81022">
      <w:pPr>
        <w:jc w:val="both"/>
      </w:pPr>
      <w:r>
        <w:t>Section 1.2</w:t>
      </w:r>
      <w:r w:rsidR="00BA50B4">
        <w:t>.1</w:t>
      </w:r>
      <w:r>
        <w:t xml:space="preserve"> describes how Java code is used in the VASL module to enhance standard VASSAL features. In order to be able to use Java code from within VASL, a Java Development Kit </w:t>
      </w:r>
      <w:r w:rsidR="0037255C">
        <w:t xml:space="preserve">(JDK) </w:t>
      </w:r>
      <w:r>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r w:rsidR="0037255C">
        <w:t>S</w:t>
      </w:r>
      <w:r w:rsidR="00BC639C">
        <w:t>ection 4.</w:t>
      </w:r>
      <w:r w:rsidR="0037255C">
        <w:t>1</w:t>
      </w:r>
      <w:r w:rsidR="00BA50B4">
        <w:t>.</w:t>
      </w:r>
      <w:r w:rsidR="00F4240E">
        <w:t>3.</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The JDK works primarily behind the scenes in VASL development to enable the use of Java code in the VASL module. The JDK includes tools for developing, debugging, and monitoring Java applications which are exposed to the developer via their Integrated Development Environment (see Section 4).</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9"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lastRenderedPageBreak/>
        <w:t>If this link does not work, search for the Java Development Kit.</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73600" behindDoc="0" locked="0" layoutInCell="1" allowOverlap="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the JDK by following the screen prompts as you wou</w:t>
      </w:r>
      <w:r>
        <w:t xml:space="preserve">ld for any software install. It </w:t>
      </w:r>
      <w:r w:rsidR="00BA50B4" w:rsidRPr="00B45EDE">
        <w:t>may be helpful to note the installation directory as you will need to be able to find it when adding Java references in Section 4.</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p>
    <w:p w:rsidR="00576982" w:rsidRDefault="00576982" w:rsidP="00C81022">
      <w:pPr>
        <w:pStyle w:val="Heading2"/>
        <w:jc w:val="both"/>
      </w:pPr>
      <w:r>
        <w:t>3.0 getting the code: github</w:t>
      </w:r>
      <w:r w:rsidR="00BA50B4">
        <w:t xml:space="preserve"> AND SOURCETREE</w:t>
      </w:r>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w:t>
      </w:r>
      <w:proofErr w:type="spellStart"/>
      <w:r>
        <w:t>Git</w:t>
      </w:r>
      <w:proofErr w:type="spellEnd"/>
      <w:r>
        <w:t xml:space="preserve">.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proofErr w:type="spellStart"/>
      <w:r>
        <w:t>Git</w:t>
      </w:r>
      <w:proofErr w:type="spellEnd"/>
      <w:r>
        <w:t xml:space="preserve"> is</w:t>
      </w:r>
      <w:r w:rsidR="00C32C2E" w:rsidRPr="00473111">
        <w:t xml:space="preserve"> used to store all of the VASL source code. </w:t>
      </w:r>
      <w:r>
        <w:t xml:space="preserve">In addition, </w:t>
      </w:r>
      <w:proofErr w:type="spellStart"/>
      <w:r>
        <w:t>Git</w:t>
      </w:r>
      <w:proofErr w:type="spellEnd"/>
      <w:r>
        <w:t xml:space="preserve">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w:t>
      </w:r>
      <w:r w:rsidR="00C32C2E" w:rsidRPr="002E46F3">
        <w:lastRenderedPageBreak/>
        <w:t xml:space="preserve">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w:t>
      </w:r>
      <w:proofErr w:type="spellStart"/>
      <w:r>
        <w:t>Git</w:t>
      </w:r>
      <w:proofErr w:type="spellEnd"/>
      <w:r>
        <w:t xml:space="preserve">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proofErr w:type="spellStart"/>
      <w:r>
        <w:t>SourceTree</w:t>
      </w:r>
      <w:proofErr w:type="spellEnd"/>
      <w:r>
        <w:t xml:space="preserve">. </w:t>
      </w:r>
      <w:r w:rsidR="00BF62A4">
        <w:t xml:space="preserve">Both of these tools work with </w:t>
      </w:r>
      <w:proofErr w:type="spellStart"/>
      <w:r w:rsidR="00BF62A4">
        <w:t>Git</w:t>
      </w:r>
      <w:proofErr w:type="spellEnd"/>
      <w:r w:rsidR="00BF62A4">
        <w:t xml:space="preserve"> to provide access to/manage the VASL repository in </w:t>
      </w:r>
      <w:proofErr w:type="spellStart"/>
      <w:r w:rsidR="00BF62A4">
        <w:t>Git</w:t>
      </w:r>
      <w:proofErr w:type="spellEnd"/>
      <w:r w:rsidR="00BF62A4">
        <w:t xml:space="preserve">.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proofErr w:type="spellStart"/>
      <w:r w:rsidR="006C3B6F">
        <w:rPr>
          <w:b/>
          <w:bCs/>
          <w:color w:val="002060"/>
        </w:rPr>
        <w:t>Git</w:t>
      </w:r>
      <w:proofErr w:type="spellEnd"/>
      <w:r w:rsidR="006C3B6F">
        <w:rPr>
          <w:b/>
          <w:bCs/>
          <w:color w:val="002060"/>
        </w:rPr>
        <w:t xml:space="preserve"> </w:t>
      </w:r>
      <w:r w:rsidR="00BF62A4">
        <w:rPr>
          <w:b/>
          <w:bCs/>
          <w:color w:val="002060"/>
        </w:rPr>
        <w:t>and</w:t>
      </w:r>
      <w:r>
        <w:rPr>
          <w:b/>
          <w:bCs/>
          <w:color w:val="002060"/>
        </w:rPr>
        <w:t xml:space="preserve"> </w:t>
      </w:r>
      <w:proofErr w:type="spellStart"/>
      <w:r>
        <w:rPr>
          <w:b/>
          <w:bCs/>
          <w:color w:val="002060"/>
        </w:rPr>
        <w:t>SourceTree</w:t>
      </w:r>
      <w:proofErr w:type="spellEnd"/>
      <w:r w:rsidR="00BF62A4">
        <w:rPr>
          <w:b/>
          <w:bCs/>
          <w:color w:val="002060"/>
        </w:rPr>
        <w:t xml:space="preserve"> and access GitHub</w:t>
      </w:r>
    </w:p>
    <w:p w:rsidR="00183085" w:rsidRPr="0075027E" w:rsidRDefault="00183085" w:rsidP="00C81022">
      <w:pPr>
        <w:ind w:left="1440"/>
        <w:jc w:val="both"/>
        <w:rPr>
          <w:b/>
        </w:rPr>
      </w:pPr>
      <w:r w:rsidRPr="0075027E">
        <w:rPr>
          <w:b/>
        </w:rPr>
        <w:t>3.1.2.1 GitHub</w:t>
      </w:r>
    </w:p>
    <w:p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21"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r w:rsidRPr="0075027E">
        <w:rPr>
          <w:b/>
        </w:rPr>
        <w:t xml:space="preserve">3.1.2.2 </w:t>
      </w:r>
      <w:proofErr w:type="spellStart"/>
      <w:r w:rsidRPr="0075027E">
        <w:rPr>
          <w:b/>
        </w:rPr>
        <w:t>Git</w:t>
      </w:r>
      <w:proofErr w:type="spellEnd"/>
    </w:p>
    <w:p w:rsidR="00C32C2E" w:rsidRDefault="00BF62A4" w:rsidP="00C81022">
      <w:pPr>
        <w:ind w:left="1440"/>
        <w:jc w:val="both"/>
        <w:rPr>
          <w:rFonts w:ascii="Segoe UI" w:hAnsi="Segoe UI" w:cs="Segoe UI"/>
          <w:color w:val="000000"/>
          <w:kern w:val="0"/>
          <w:sz w:val="20"/>
          <w:szCs w:val="20"/>
        </w:rPr>
      </w:pPr>
      <w:proofErr w:type="spellStart"/>
      <w:r>
        <w:t>Git</w:t>
      </w:r>
      <w:proofErr w:type="spellEnd"/>
      <w:r>
        <w:t xml:space="preserve"> must be installed on </w:t>
      </w:r>
      <w:r w:rsidR="00DF4F6F">
        <w:t>your</w:t>
      </w:r>
      <w:r>
        <w:t xml:space="preserve"> computer. </w:t>
      </w:r>
      <w:r w:rsidR="00C32C2E">
        <w:t xml:space="preserve">It can be found at </w:t>
      </w:r>
      <w:hyperlink r:id="rId22"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w:t>
      </w:r>
      <w:proofErr w:type="spellStart"/>
      <w:r w:rsidR="00C32C2E">
        <w:rPr>
          <w:rFonts w:ascii="Segoe UI" w:hAnsi="Segoe UI" w:cs="Segoe UI"/>
          <w:color w:val="000000"/>
          <w:kern w:val="0"/>
          <w:sz w:val="20"/>
          <w:szCs w:val="20"/>
        </w:rPr>
        <w:t>git-scm</w:t>
      </w:r>
      <w:proofErr w:type="spellEnd"/>
      <w:r w:rsidR="00C32C2E">
        <w:rPr>
          <w:rFonts w:ascii="Segoe UI" w:hAnsi="Segoe UI" w:cs="Segoe UI"/>
          <w:color w:val="000000"/>
          <w:kern w:val="0"/>
          <w:sz w:val="20"/>
          <w:szCs w:val="20"/>
        </w:rPr>
        <w:t xml:space="preserve">’ if the link does not work. </w:t>
      </w:r>
      <w:proofErr w:type="spellStart"/>
      <w:r w:rsidR="00C32C2E">
        <w:rPr>
          <w:rFonts w:ascii="Segoe UI" w:hAnsi="Segoe UI" w:cs="Segoe UI"/>
          <w:color w:val="000000"/>
          <w:kern w:val="0"/>
          <w:sz w:val="20"/>
          <w:szCs w:val="20"/>
        </w:rPr>
        <w:t>Git-scm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w:t>
      </w:r>
      <w:proofErr w:type="spellStart"/>
      <w:r w:rsidR="00BF62A4">
        <w:rPr>
          <w:rFonts w:ascii="Segoe UI" w:hAnsi="Segoe UI" w:cs="Segoe UI"/>
          <w:color w:val="000000"/>
          <w:kern w:val="0"/>
          <w:sz w:val="20"/>
          <w:szCs w:val="20"/>
        </w:rPr>
        <w:t>SourceTree</w:t>
      </w:r>
      <w:proofErr w:type="spellEnd"/>
      <w:r w:rsidR="00BF62A4">
        <w:rPr>
          <w:rFonts w:ascii="Segoe UI" w:hAnsi="Segoe UI" w:cs="Segoe UI"/>
          <w:color w:val="000000"/>
          <w:kern w:val="0"/>
          <w:sz w:val="20"/>
          <w:szCs w:val="20"/>
        </w:rPr>
        <w:t xml:space="preserve"> should be used instead. </w:t>
      </w:r>
    </w:p>
    <w:p w:rsidR="00C86EF6" w:rsidRPr="0075027E" w:rsidRDefault="00C86EF6" w:rsidP="00C81022">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w:t>
      </w:r>
      <w:proofErr w:type="spellStart"/>
      <w:r w:rsidRPr="0075027E">
        <w:rPr>
          <w:rFonts w:ascii="Segoe UI" w:hAnsi="Segoe UI" w:cs="Segoe UI"/>
          <w:b/>
          <w:color w:val="000000"/>
          <w:kern w:val="0"/>
          <w:sz w:val="20"/>
          <w:szCs w:val="20"/>
        </w:rPr>
        <w:t>SourceTree</w:t>
      </w:r>
      <w:proofErr w:type="spellEnd"/>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1. Go to </w:t>
      </w:r>
      <w:hyperlink r:id="rId23" w:history="1">
        <w:r w:rsidRPr="00AA64BD">
          <w:rPr>
            <w:rStyle w:val="Hyperlink"/>
            <w:rFonts w:ascii="Segoe UI" w:hAnsi="Segoe UI" w:cs="Segoe UI"/>
            <w:kern w:val="0"/>
            <w:sz w:val="20"/>
            <w:szCs w:val="20"/>
          </w:rPr>
          <w:t>https://www.sourcetreeapp.com/</w:t>
        </w:r>
      </w:hyperlink>
      <w:r>
        <w:rPr>
          <w:rFonts w:ascii="Segoe UI" w:hAnsi="Segoe UI" w:cs="Segoe UI"/>
          <w:color w:val="000000"/>
          <w:kern w:val="0"/>
          <w:sz w:val="20"/>
          <w:szCs w:val="20"/>
        </w:rPr>
        <w:t>.</w:t>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2. Click on Download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Free (for Windows. Click on the appropriate links for other OS).</w:t>
      </w:r>
    </w:p>
    <w:p w:rsidR="00E242B0" w:rsidRDefault="00E242B0" w:rsidP="00C81022">
      <w:pPr>
        <w:ind w:left="1440"/>
        <w:jc w:val="both"/>
        <w:rPr>
          <w:rFonts w:ascii="Segoe UI" w:hAnsi="Segoe UI" w:cs="Segoe UI"/>
          <w:color w:val="000000"/>
          <w:kern w:val="0"/>
          <w:sz w:val="20"/>
          <w:szCs w:val="20"/>
        </w:rPr>
      </w:pPr>
      <w:r>
        <w:rPr>
          <w:noProof/>
          <w:lang w:eastAsia="en-US"/>
        </w:rPr>
        <w:drawing>
          <wp:inline distT="0" distB="0" distL="0" distR="0" wp14:anchorId="13CDA417" wp14:editId="4EC59460">
            <wp:extent cx="3657273" cy="1689144"/>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669" cy="1695331"/>
                    </a:xfrm>
                    <a:prstGeom prst="rect">
                      <a:avLst/>
                    </a:prstGeom>
                  </pic:spPr>
                </pic:pic>
              </a:graphicData>
            </a:graphic>
          </wp:inline>
        </w:drawing>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3. Click Run in the dialog box. </w:t>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4. Follow standard install instructions on screen</w:t>
      </w:r>
      <w:r w:rsidR="0075027E">
        <w:rPr>
          <w:rFonts w:ascii="Segoe UI" w:hAnsi="Segoe UI" w:cs="Segoe UI"/>
          <w:color w:val="000000"/>
          <w:kern w:val="0"/>
          <w:sz w:val="20"/>
          <w:szCs w:val="20"/>
        </w:rPr>
        <w:t xml:space="preserve"> using the </w:t>
      </w:r>
      <w:proofErr w:type="spellStart"/>
      <w:r w:rsidR="0075027E">
        <w:rPr>
          <w:rFonts w:ascii="Segoe UI" w:hAnsi="Segoe UI" w:cs="Segoe UI"/>
          <w:color w:val="000000"/>
          <w:kern w:val="0"/>
          <w:sz w:val="20"/>
          <w:szCs w:val="20"/>
        </w:rPr>
        <w:t>SourceTree</w:t>
      </w:r>
      <w:proofErr w:type="spellEnd"/>
      <w:r w:rsidR="0075027E">
        <w:rPr>
          <w:rFonts w:ascii="Segoe UI" w:hAnsi="Segoe UI" w:cs="Segoe UI"/>
          <w:color w:val="000000"/>
          <w:kern w:val="0"/>
          <w:sz w:val="20"/>
          <w:szCs w:val="20"/>
        </w:rPr>
        <w:t xml:space="preserve"> Setup Wizard</w:t>
      </w:r>
      <w:r>
        <w:rPr>
          <w:rFonts w:ascii="Segoe UI" w:hAnsi="Segoe UI" w:cs="Segoe UI"/>
          <w:color w:val="000000"/>
          <w:kern w:val="0"/>
          <w:sz w:val="20"/>
          <w:szCs w:val="20"/>
        </w:rPr>
        <w:t>.</w:t>
      </w:r>
    </w:p>
    <w:p w:rsidR="0075027E" w:rsidRDefault="0075027E"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5. Launch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to validate installation. If prompted to create an SSH key, click ‘No’ as this is not required.</w:t>
      </w:r>
    </w:p>
    <w:p w:rsidR="004179F2" w:rsidRDefault="004179F2"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6. While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Following installation (see Section 3.1</w:t>
      </w:r>
      <w:r w:rsidR="0077667D">
        <w:t>.2.</w:t>
      </w:r>
      <w:r w:rsidR="0075027E">
        <w:t>2</w:t>
      </w:r>
      <w:r>
        <w:t xml:space="preserve">), some minor configuration of </w:t>
      </w:r>
      <w:proofErr w:type="spellStart"/>
      <w:r>
        <w:t>Git</w:t>
      </w:r>
      <w:proofErr w:type="spellEnd"/>
      <w:r>
        <w:t xml:space="preserve">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lastRenderedPageBreak/>
        <w:t>O</w:t>
      </w:r>
      <w:r w:rsidRPr="00614B5F">
        <w:t xml:space="preserve">pen </w:t>
      </w:r>
      <w:proofErr w:type="spellStart"/>
      <w:r w:rsidR="009C7244">
        <w:t>SourceTree</w:t>
      </w:r>
      <w:proofErr w:type="spellEnd"/>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 xml:space="preserve">Ensure that the “Allow </w:t>
      </w:r>
      <w:proofErr w:type="spellStart"/>
      <w:r>
        <w:rPr>
          <w:rFonts w:asciiTheme="minorHAnsi" w:eastAsiaTheme="minorEastAsia" w:hAnsiTheme="minorHAnsi" w:cstheme="minorBidi"/>
          <w:kern w:val="22"/>
          <w:sz w:val="22"/>
          <w:szCs w:val="22"/>
          <w:lang w:eastAsia="ja-JP"/>
        </w:rPr>
        <w:t>SourceTree</w:t>
      </w:r>
      <w:proofErr w:type="spellEnd"/>
      <w:r>
        <w:rPr>
          <w:rFonts w:asciiTheme="minorHAnsi" w:eastAsiaTheme="minorEastAsia" w:hAnsiTheme="minorHAnsi" w:cstheme="minorBidi"/>
          <w:kern w:val="22"/>
          <w:sz w:val="22"/>
          <w:szCs w:val="22"/>
          <w:lang w:eastAsia="ja-JP"/>
        </w:rPr>
        <w:t xml:space="preserve"> to modify your global </w:t>
      </w:r>
      <w:proofErr w:type="spellStart"/>
      <w:r>
        <w:rPr>
          <w:rFonts w:asciiTheme="minorHAnsi" w:eastAsiaTheme="minorEastAsia" w:hAnsiTheme="minorHAnsi" w:cstheme="minorBidi"/>
          <w:kern w:val="22"/>
          <w:sz w:val="22"/>
          <w:szCs w:val="22"/>
          <w:lang w:eastAsia="ja-JP"/>
        </w:rPr>
        <w:t>Git</w:t>
      </w:r>
      <w:proofErr w:type="spellEnd"/>
      <w:r>
        <w:rPr>
          <w:rFonts w:asciiTheme="minorHAnsi" w:eastAsiaTheme="minorEastAsia" w:hAnsiTheme="minorHAnsi" w:cstheme="minorBidi"/>
          <w:kern w:val="22"/>
          <w:sz w:val="22"/>
          <w:szCs w:val="22"/>
          <w:lang w:eastAsia="ja-JP"/>
        </w:rPr>
        <w:t xml:space="preserve"> and Mercurial </w:t>
      </w:r>
      <w:proofErr w:type="spellStart"/>
      <w:r>
        <w:rPr>
          <w:rFonts w:asciiTheme="minorHAnsi" w:eastAsiaTheme="minorEastAsia" w:hAnsiTheme="minorHAnsi" w:cstheme="minorBidi"/>
          <w:kern w:val="22"/>
          <w:sz w:val="22"/>
          <w:szCs w:val="22"/>
          <w:lang w:eastAsia="ja-JP"/>
        </w:rPr>
        <w:t>config</w:t>
      </w:r>
      <w:proofErr w:type="spellEnd"/>
      <w:r>
        <w:rPr>
          <w:rFonts w:asciiTheme="minorHAnsi" w:eastAsiaTheme="minorEastAsia" w:hAnsiTheme="minorHAnsi" w:cstheme="minorBidi"/>
          <w:kern w:val="22"/>
          <w:sz w:val="22"/>
          <w:szCs w:val="22"/>
          <w:lang w:eastAsia="ja-JP"/>
        </w:rPr>
        <w:t xml:space="preserve">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Section 3.1.2.1).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(see Section 3.1</w:t>
      </w:r>
      <w:r w:rsidR="00A7575A">
        <w:rPr>
          <w:rFonts w:asciiTheme="minorHAnsi" w:eastAsiaTheme="minorEastAsia" w:hAnsiTheme="minorHAnsi" w:cstheme="minorBidi"/>
          <w:kern w:val="22"/>
          <w:sz w:val="22"/>
          <w:szCs w:val="22"/>
          <w:lang w:eastAsia="ja-JP"/>
        </w:rPr>
        <w:t>.2.1</w:t>
      </w:r>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w:t>
      </w:r>
    </w:p>
    <w:p w:rsidR="004179F2" w:rsidRDefault="00C86EF6" w:rsidP="00F4240E">
      <w:pPr>
        <w:ind w:left="1440"/>
        <w:jc w:val="both"/>
      </w:pPr>
      <w:r>
        <w:t xml:space="preserve">1. </w:t>
      </w:r>
      <w:r w:rsidR="0075027E">
        <w:t xml:space="preserve">In order to properly access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5" w:history="1">
        <w:r w:rsidR="004179F2">
          <w:rPr>
            <w:rStyle w:val="Hyperlink"/>
          </w:rPr>
          <w:t>https://github.com/orgs/vasl-developers/teams/owners</w:t>
        </w:r>
      </w:hyperlink>
      <w:r w:rsidR="00F4240E">
        <w:t>.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rsidR="00DF4F6F" w:rsidRDefault="00896BA1" w:rsidP="00A7575A">
      <w:pPr>
        <w:ind w:left="1440"/>
        <w:jc w:val="both"/>
      </w:pPr>
      <w:r>
        <w:t>5</w:t>
      </w:r>
      <w:r w:rsidR="00DF4F6F">
        <w:t>. Click on Branch-develop and type a name for a new branch in the textbox then click on “Create Branch:</w:t>
      </w:r>
      <w:proofErr w:type="gramStart"/>
      <w:r w:rsidR="00DF4F6F">
        <w:t>”.</w:t>
      </w:r>
      <w:proofErr w:type="gramEnd"/>
      <w:r w:rsidR="00DF4F6F">
        <w:t xml:space="preserve">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409FF11D" wp14:editId="670F97F1">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r>
        <w:t>7</w:t>
      </w:r>
      <w:r w:rsidR="00DF4F6F">
        <w:t xml:space="preserve">. Start </w:t>
      </w:r>
      <w:proofErr w:type="spellStart"/>
      <w:r w:rsidR="00DF4F6F">
        <w:t>SourceTree</w:t>
      </w:r>
      <w:proofErr w:type="spellEnd"/>
      <w:r w:rsidR="004179F2">
        <w:t>.</w:t>
      </w:r>
      <w:r w:rsidR="009F4649">
        <w:t xml:space="preserve"> (As an alternate to steps 7-12, it is possible to clone the VASL code repository from within the IDE (see Section 4.1.4). However, it is strongly recommended to use </w:t>
      </w:r>
      <w:proofErr w:type="spellStart"/>
      <w:r w:rsidR="009F4649">
        <w:t>SourceTree</w:t>
      </w:r>
      <w:proofErr w:type="spellEnd"/>
      <w:r w:rsidR="009F4649">
        <w:t>.)</w:t>
      </w:r>
    </w:p>
    <w:p w:rsidR="00DF4F6F" w:rsidRDefault="000114DC" w:rsidP="00A7575A">
      <w:pPr>
        <w:ind w:left="1440"/>
        <w:jc w:val="both"/>
      </w:pPr>
      <w:r>
        <w:t>8</w:t>
      </w:r>
      <w:r w:rsidR="00DF4F6F">
        <w:t>. Click the Clone/New button</w:t>
      </w:r>
      <w:r w:rsidR="004179F2">
        <w:t>.</w:t>
      </w:r>
    </w:p>
    <w:p w:rsidR="000114DC" w:rsidRDefault="000114DC" w:rsidP="00A7575A">
      <w:pPr>
        <w:ind w:left="1440"/>
        <w:jc w:val="both"/>
      </w:pPr>
      <w:r>
        <w:rPr>
          <w:noProof/>
          <w:lang w:eastAsia="en-US"/>
        </w:rPr>
        <w:lastRenderedPageBreak/>
        <w:drawing>
          <wp:inline distT="0" distB="0" distL="0" distR="0" wp14:anchorId="6D25CE3E" wp14:editId="0CBACB80">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r>
        <w:t>10</w:t>
      </w:r>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drawing>
          <wp:inline distT="0" distB="0" distL="0" distR="0" wp14:anchorId="4148737A" wp14:editId="2BF144D1">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r>
        <w:t xml:space="preserve">4.0 </w:t>
      </w:r>
      <w:r w:rsidR="00B7489A">
        <w:t>working with the code: intellij</w:t>
      </w:r>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link their work to larger teams and projects.</w:t>
      </w:r>
      <w:r w:rsidR="00F4240E">
        <w:t xml:space="preserve"> </w:t>
      </w:r>
    </w:p>
    <w:p w:rsidR="00F4240E" w:rsidRP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lastRenderedPageBreak/>
        <w:t>1</w:t>
      </w:r>
      <w:r w:rsidR="00491A4A">
        <w:rPr>
          <w:rFonts w:asciiTheme="majorHAnsi" w:eastAsiaTheme="majorEastAsia" w:hAnsiTheme="majorHAnsi" w:cstheme="majorBidi"/>
        </w:rPr>
        <w:t xml:space="preserve">. Go to </w:t>
      </w:r>
      <w:hyperlink r:id="rId29"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drawing>
          <wp:inline distT="0" distB="0" distL="0" distR="0" wp14:anchorId="281DF806" wp14:editId="23E663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r w:rsidRPr="007A4B7B">
        <w:rPr>
          <w:rFonts w:asciiTheme="minorHAnsi" w:eastAsiaTheme="minorEastAsia" w:hAnsiTheme="minorHAnsi" w:cstheme="minorBidi"/>
          <w:caps w:val="0"/>
          <w:color w:val="auto"/>
          <w:sz w:val="22"/>
          <w:szCs w:val="22"/>
        </w:rPr>
        <w:t>1. Create the VASL project</w:t>
      </w:r>
    </w:p>
    <w:p w:rsidR="009F4649" w:rsidRPr="009F4649" w:rsidRDefault="009F4649" w:rsidP="009F4649">
      <w:pPr>
        <w:ind w:left="1440"/>
      </w:pPr>
      <w:r>
        <w:t xml:space="preserve">The following instructions assume that you cloned the VASL code repository using </w:t>
      </w:r>
      <w:proofErr w:type="spellStart"/>
      <w:r>
        <w:t>SourceTree</w:t>
      </w:r>
      <w:proofErr w:type="spellEnd"/>
      <w:r>
        <w:t xml:space="preserve"> as per Steps 7-12 of Section 3.1.4. If you intend to clone VASL from within IntelliJ, proceed to Section 4.1.4.</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64384" behindDoc="0" locked="0" layoutInCell="1" allowOverlap="1" wp14:anchorId="40F8DC9F" wp14:editId="263497E1">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EC0425" w:rsidP="00C81022">
      <w:pPr>
        <w:ind w:left="1440"/>
        <w:jc w:val="both"/>
      </w:pPr>
      <w:r>
        <w:t xml:space="preserve">Navigate to the folder where you stored the cloned branch from </w:t>
      </w:r>
      <w:proofErr w:type="spellStart"/>
      <w:r>
        <w:t>Git</w:t>
      </w:r>
      <w:proofErr w:type="spellEnd"/>
      <w:r>
        <w:t xml:space="preserve"> (see Section 3.1.4 Step 8) and click OK.</w:t>
      </w:r>
    </w:p>
    <w:p w:rsidR="00EC0425" w:rsidRDefault="00EC0425" w:rsidP="00C81022">
      <w:pPr>
        <w:ind w:left="792"/>
        <w:jc w:val="both"/>
      </w:pPr>
      <w:r>
        <w:rPr>
          <w:noProof/>
          <w:lang w:eastAsia="en-US"/>
        </w:rPr>
        <w:drawing>
          <wp:anchor distT="0" distB="0" distL="114300" distR="114300" simplePos="0" relativeHeight="251669504" behindDoc="0" locked="0" layoutInCell="1" allowOverlap="1" wp14:anchorId="3AE31DC7" wp14:editId="35FA2DA4">
            <wp:simplePos x="0" y="0"/>
            <wp:positionH relativeFrom="column">
              <wp:posOffset>909638</wp:posOffset>
            </wp:positionH>
            <wp:positionV relativeFrom="paragraph">
              <wp:posOffset>74295</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1440"/>
        <w:jc w:val="both"/>
      </w:pPr>
      <w:r>
        <w:lastRenderedPageBreak/>
        <w:t xml:space="preserve">On the next screen, “Import Project”, ensure the </w:t>
      </w:r>
      <w:r w:rsidR="00FA4C4B">
        <w:t xml:space="preserve">“Create project from existing sources” button is selected then click </w:t>
      </w:r>
      <w:proofErr w:type="gramStart"/>
      <w:r w:rsidR="00FA4C4B">
        <w:t>Next</w:t>
      </w:r>
      <w:proofErr w:type="gramEnd"/>
      <w:r w:rsidR="00FA4C4B">
        <w: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70528" behindDoc="0" locked="0" layoutInCell="1" allowOverlap="1" wp14:anchorId="10A3BF2B" wp14:editId="74E98FF6">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71552" behindDoc="0" locked="0" layoutInCell="1" allowOverlap="1">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r w:rsidRPr="007A4B7B">
        <w:t>2.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Section 2.1.3).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72576" behindDoc="0" locked="0" layoutInCell="1" allowOverlap="1" wp14:anchorId="45BFD514" wp14:editId="6B5E2F03">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lastRenderedPageBreak/>
        <w:t xml:space="preserve">Click the Modules tab and then the Dependencies tab. The list should include the following items. </w:t>
      </w:r>
    </w:p>
    <w:p w:rsidR="00900D37" w:rsidRDefault="00A646B6" w:rsidP="00C81022">
      <w:pPr>
        <w:ind w:left="1440"/>
        <w:jc w:val="both"/>
      </w:pPr>
      <w:r>
        <w:rPr>
          <w:noProof/>
          <w:lang w:eastAsia="en-US"/>
        </w:rPr>
        <w:drawing>
          <wp:inline distT="0" distB="0" distL="0" distR="0" wp14:anchorId="205CFAAE" wp14:editId="2A099DB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p>
    <w:p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 xml:space="preserve">To ensure that the link to </w:t>
      </w:r>
      <w:proofErr w:type="spellStart"/>
      <w:r>
        <w:t>Git</w:t>
      </w:r>
      <w:proofErr w:type="spellEnd"/>
      <w:r>
        <w:t xml:space="preserve"> is in place, select Menu Settings and on the next</w:t>
      </w:r>
      <w:r w:rsidR="00FC0B5C">
        <w:t xml:space="preserve"> screen select Version Control and then </w:t>
      </w:r>
      <w:proofErr w:type="spellStart"/>
      <w:r w:rsidR="00FC0B5C">
        <w:t>Git</w:t>
      </w:r>
      <w:proofErr w:type="spellEnd"/>
      <w:r w:rsidR="00FC0B5C">
        <w:t xml:space="preserve">. Verify that the correct path to your installation of </w:t>
      </w:r>
      <w:proofErr w:type="spellStart"/>
      <w:r w:rsidR="00FC0B5C">
        <w:t>Git</w:t>
      </w:r>
      <w:proofErr w:type="spellEnd"/>
      <w:r w:rsidR="00FC0B5C">
        <w:t xml:space="preserve"> (see Section 3.1.2.2) is listed in the Path to </w:t>
      </w:r>
      <w:proofErr w:type="spellStart"/>
      <w:r w:rsidR="00FC0B5C">
        <w:t>Git</w:t>
      </w:r>
      <w:proofErr w:type="spellEnd"/>
      <w:r w:rsidR="00FC0B5C">
        <w:t xml:space="preserve">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74624" behindDoc="0" locked="0" layoutInCell="1" allowOverlap="1" wp14:anchorId="35BF597A" wp14:editId="08D86AF3">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022C309B" wp14:editId="65AF0808">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click the green + sign and select “Application”. Enter a name in the </w:t>
      </w:r>
      <w:r w:rsidR="00297FA5">
        <w:t>N</w:t>
      </w:r>
      <w:r w:rsidR="00297FA5" w:rsidRPr="00297FA5">
        <w:t>ame textbox and “</w:t>
      </w:r>
      <w:proofErr w:type="spellStart"/>
      <w:r w:rsidR="00297FA5" w:rsidRPr="00297FA5">
        <w:t>VASSAL.launch.Player</w:t>
      </w:r>
      <w:proofErr w:type="spellEnd"/>
      <w:r w:rsidR="00297FA5">
        <w:t>” in the Main Class textbox.</w:t>
      </w:r>
    </w:p>
    <w:p w:rsidR="00A646B6" w:rsidRDefault="000E5F3C" w:rsidP="00C81022">
      <w:pPr>
        <w:ind w:left="1440"/>
        <w:jc w:val="both"/>
      </w:pPr>
      <w:r>
        <w:t>Enter “</w:t>
      </w:r>
      <w:r w:rsidRPr="000E5F3C">
        <w:t>--standalone "c:\Users\dougr_000\Downloads\VASLv622\VASL-6.2.2.vmod"</w:t>
      </w:r>
      <w:r>
        <w:t xml:space="preserve"> in the Program Arguments textbox, using the directory where your current “.</w:t>
      </w:r>
      <w:proofErr w:type="spellStart"/>
      <w:r>
        <w:t>vmod</w:t>
      </w:r>
      <w:proofErr w:type="spellEnd"/>
      <w:r>
        <w:t>” file is located in place of “</w:t>
      </w:r>
      <w:r w:rsidRPr="000E5F3C">
        <w:t>c:\Users\dougr_000\Downloads\VASLv622\</w:t>
      </w:r>
      <w:r>
        <w:t>” and using the name of your current “</w:t>
      </w:r>
      <w:proofErr w:type="spellStart"/>
      <w:r>
        <w:t>vmod</w:t>
      </w:r>
      <w:proofErr w:type="spellEnd"/>
      <w:r>
        <w:t>” file in pace of “</w:t>
      </w:r>
      <w:r w:rsidRPr="000E5F3C">
        <w:t>VASL-6.2.2.vmod"</w:t>
      </w:r>
      <w:r>
        <w:t>.</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E96195" w:rsidP="00C81022">
      <w:pPr>
        <w:ind w:left="1440"/>
        <w:jc w:val="both"/>
      </w:pPr>
      <w:r>
        <w:rPr>
          <w:noProof/>
          <w:lang w:eastAsia="en-US"/>
        </w:rPr>
        <w:drawing>
          <wp:inline distT="0" distB="0" distL="0" distR="0" wp14:anchorId="511657A7" wp14:editId="4EADAC1C">
            <wp:extent cx="3833812" cy="24866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3480" cy="2492924"/>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lastRenderedPageBreak/>
        <w:t xml:space="preserve">1. In order to </w:t>
      </w:r>
      <w:r w:rsidR="00AC1C58">
        <w:t xml:space="preserve">clone the VASL code repository from within IntelliJ, follow the steps in 4.1.3 but select the “Create New Project” option in Step 1 rather than Import Project. Some of the screens in the remainder of Step 1 may contain minor differences. </w:t>
      </w:r>
    </w:p>
    <w:p w:rsidR="006619A1" w:rsidRDefault="00F169BD" w:rsidP="006619A1">
      <w:pPr>
        <w:ind w:left="720"/>
      </w:pPr>
      <w:r>
        <w:t xml:space="preserve">2. Click Menu VCS → </w:t>
      </w:r>
      <w:r w:rsidR="006619A1">
        <w:t xml:space="preserve">Enable Version Control Integration. </w:t>
      </w:r>
      <w:r w:rsidR="006619A1">
        <w:t>You must first enable integration of Subversion in IntelliJ before you can check in changes. Once enabled IntelliJ, via Subversion, will track all changes in your project directory and make them available to check in.</w:t>
      </w:r>
    </w:p>
    <w:p w:rsidR="006619A1" w:rsidRDefault="006619A1" w:rsidP="006619A1">
      <w:r>
        <w:rPr>
          <w:noProof/>
          <w:lang w:eastAsia="en-US"/>
        </w:rPr>
        <w:drawing>
          <wp:anchor distT="0" distB="0" distL="114300" distR="114300" simplePos="0" relativeHeight="251675648" behindDoc="0" locked="0" layoutInCell="1" allowOverlap="1">
            <wp:simplePos x="0" y="0"/>
            <wp:positionH relativeFrom="column">
              <wp:posOffset>476250</wp:posOffset>
            </wp:positionH>
            <wp:positionV relativeFrom="paragraph">
              <wp:posOffset>76835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In the dialog select Subversion:</w:t>
      </w:r>
    </w:p>
    <w:p w:rsidR="006619A1" w:rsidRDefault="006619A1" w:rsidP="006619A1">
      <w:r>
        <w:rPr>
          <w:noProof/>
          <w:lang w:eastAsia="en-US"/>
        </w:rPr>
        <w:drawing>
          <wp:anchor distT="0" distB="0" distL="114300" distR="114300" simplePos="0" relativeHeight="251676672"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r>
        <w:t xml:space="preserve">5.0 </w:t>
      </w:r>
      <w:r w:rsidR="00B7489A">
        <w:t xml:space="preserve">Managing the code: </w:t>
      </w:r>
      <w:r w:rsidR="007E7766">
        <w:t xml:space="preserve">more </w:t>
      </w:r>
      <w:r w:rsidR="001675DA">
        <w:t>SOURCETREE</w:t>
      </w:r>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proofErr w:type="spellStart"/>
      <w:r w:rsidR="001675DA">
        <w:t>SourceTree</w:t>
      </w:r>
      <w:proofErr w:type="spellEnd"/>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lastRenderedPageBreak/>
        <w:t xml:space="preserve">Developers should create a branch and use it for specific coding tasks before proceeding to write code. Branches should be created before cloning the source code from </w:t>
      </w:r>
      <w:proofErr w:type="spellStart"/>
      <w:r>
        <w:rPr>
          <w:bCs/>
        </w:rPr>
        <w:t>Git</w:t>
      </w:r>
      <w:proofErr w:type="spellEnd"/>
      <w:r>
        <w:rPr>
          <w:bCs/>
        </w:rPr>
        <w:t xml:space="preserve"> to </w:t>
      </w:r>
      <w:proofErr w:type="spellStart"/>
      <w:r>
        <w:rPr>
          <w:bCs/>
        </w:rPr>
        <w:t>SourceTree</w:t>
      </w:r>
      <w:proofErr w:type="spellEnd"/>
      <w:r w:rsidR="00F169BD">
        <w:rPr>
          <w:bCs/>
        </w:rPr>
        <w:t xml:space="preserve"> (or directly into IntelliJ)</w:t>
      </w:r>
      <w:r>
        <w:rPr>
          <w:bCs/>
        </w:rPr>
        <w:t xml:space="preserve">. See </w:t>
      </w:r>
      <w:r w:rsidR="00032782">
        <w:rPr>
          <w:bCs/>
        </w:rPr>
        <w:t xml:space="preserve">Section 3.1.4 Step 5 for instructions. </w:t>
      </w: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81322C" w:rsidRPr="00F169BD" w:rsidRDefault="00F169BD" w:rsidP="00C81022">
      <w:pPr>
        <w:ind w:left="720"/>
        <w:jc w:val="both"/>
        <w:rPr>
          <w:bCs/>
        </w:rPr>
      </w:pPr>
      <w:r w:rsidRPr="00F169BD">
        <w:rPr>
          <w:bCs/>
        </w:rPr>
        <w:t xml:space="preserve">Once you have cloned the code repository and created project within the IDE, you can now make changes to the code. </w:t>
      </w:r>
      <w:bookmarkStart w:id="0" w:name="_GoBack"/>
      <w:bookmarkEnd w:id="0"/>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5.1.4 Switching branches</w:t>
      </w:r>
    </w:p>
    <w:p w:rsidR="007E7766" w:rsidRDefault="00506CB2" w:rsidP="00C81022">
      <w:pPr>
        <w:pStyle w:val="Heading2"/>
        <w:jc w:val="both"/>
      </w:pPr>
      <w:r>
        <w:t xml:space="preserve">6.0 </w:t>
      </w:r>
      <w:r w:rsidR="007E7766">
        <w:t>Building the Vasl module: from maven or source</w:t>
      </w:r>
    </w:p>
    <w:p w:rsidR="00506CB2" w:rsidRDefault="00506CB2" w:rsidP="00C81022">
      <w:pPr>
        <w:pStyle w:val="Heading3"/>
        <w:jc w:val="both"/>
      </w:pPr>
      <w:r>
        <w:t xml:space="preserve">6.1 Building the vasl Module </w:t>
      </w:r>
    </w:p>
    <w:p w:rsidR="00BC639C" w:rsidRDefault="00BC639C" w:rsidP="00C81022">
      <w:pPr>
        <w:jc w:val="both"/>
      </w:pPr>
      <w:r>
        <w:t xml:space="preserve">Text to describe how to build and run the VASL module </w:t>
      </w:r>
    </w:p>
    <w:p w:rsidR="00BC639C" w:rsidRDefault="00032782" w:rsidP="00C81022">
      <w:pPr>
        <w:ind w:left="720"/>
        <w:jc w:val="both"/>
        <w:rPr>
          <w:b/>
          <w:color w:val="002060"/>
        </w:rPr>
      </w:pPr>
      <w:r w:rsidRPr="00032782">
        <w:rPr>
          <w:b/>
          <w:color w:val="002060"/>
        </w:rPr>
        <w:t>6.1.1 Building VASL: why you need it and what you need to do</w:t>
      </w:r>
    </w:p>
    <w:p w:rsidR="00032782" w:rsidRDefault="00032782" w:rsidP="00C81022">
      <w:pPr>
        <w:ind w:left="720"/>
        <w:jc w:val="both"/>
        <w:rPr>
          <w:b/>
          <w:bCs/>
          <w:color w:val="002060"/>
        </w:rPr>
      </w:pPr>
      <w:r>
        <w:rPr>
          <w:b/>
          <w:bCs/>
          <w:color w:val="002060"/>
        </w:rPr>
        <w:t>6.1.2 Getting and setting up Maven</w:t>
      </w:r>
    </w:p>
    <w:p w:rsidR="00032782" w:rsidRDefault="00032782" w:rsidP="00C81022">
      <w:pPr>
        <w:ind w:left="720"/>
        <w:jc w:val="both"/>
        <w:rPr>
          <w:b/>
          <w:bCs/>
          <w:color w:val="002060"/>
        </w:rPr>
      </w:pPr>
      <w:r>
        <w:rPr>
          <w:b/>
          <w:bCs/>
          <w:color w:val="002060"/>
        </w:rPr>
        <w:t>6.1.3 Building the VASL module from Maven</w:t>
      </w:r>
    </w:p>
    <w:p w:rsidR="00032782" w:rsidRPr="00032782" w:rsidRDefault="00032782" w:rsidP="00C81022">
      <w:pPr>
        <w:ind w:left="720"/>
        <w:jc w:val="both"/>
        <w:rPr>
          <w:b/>
        </w:rPr>
      </w:pPr>
      <w:r>
        <w:rPr>
          <w:b/>
          <w:bCs/>
          <w:color w:val="002060"/>
        </w:rPr>
        <w:t>6.1.4 Building the VASL module from source code</w:t>
      </w:r>
    </w:p>
    <w:p w:rsidR="007E7766" w:rsidRDefault="00506CB2" w:rsidP="00C81022">
      <w:pPr>
        <w:pStyle w:val="Heading2"/>
        <w:jc w:val="both"/>
      </w:pPr>
      <w:r>
        <w:t xml:space="preserve">7.0 </w:t>
      </w:r>
      <w:bookmarkStart w:id="1" w:name="Section7Boards"/>
      <w:r w:rsidR="007E7766">
        <w:t xml:space="preserve">building </w:t>
      </w:r>
      <w:r w:rsidR="005F124E">
        <w:t xml:space="preserve">AND EDITING </w:t>
      </w:r>
      <w:r w:rsidR="007E7766">
        <w:t>boards</w:t>
      </w:r>
      <w:bookmarkEnd w:id="1"/>
    </w:p>
    <w:p w:rsidR="00506CB2" w:rsidRDefault="00506CB2" w:rsidP="00C81022">
      <w:pPr>
        <w:pStyle w:val="Heading3"/>
        <w:jc w:val="both"/>
      </w:pPr>
      <w:r>
        <w:t xml:space="preserve">7.1 Building Boards from source </w:t>
      </w:r>
    </w:p>
    <w:p w:rsidR="00BC639C" w:rsidRDefault="00BC639C" w:rsidP="00C81022">
      <w:pPr>
        <w:jc w:val="both"/>
      </w:pPr>
      <w:r>
        <w:t>Text to describe how to use the tools to build boards</w:t>
      </w:r>
    </w:p>
    <w:p w:rsidR="00BC639C" w:rsidRDefault="00032782" w:rsidP="00C81022">
      <w:pPr>
        <w:ind w:left="720"/>
        <w:jc w:val="both"/>
        <w:rPr>
          <w:b/>
          <w:color w:val="002060"/>
        </w:rPr>
      </w:pPr>
      <w:r w:rsidRPr="00032782">
        <w:rPr>
          <w:b/>
          <w:color w:val="002060"/>
        </w:rPr>
        <w:t>7.1.1 Building Boards: why we need to</w:t>
      </w:r>
    </w:p>
    <w:p w:rsidR="00032782" w:rsidRPr="00032782" w:rsidRDefault="00032782" w:rsidP="00C81022">
      <w:pPr>
        <w:ind w:left="720"/>
        <w:jc w:val="both"/>
        <w:rPr>
          <w:b/>
        </w:rPr>
      </w:pPr>
      <w:r>
        <w:rPr>
          <w:b/>
          <w:bCs/>
          <w:color w:val="002060"/>
        </w:rPr>
        <w:t>7.1.2 How to build boards</w:t>
      </w:r>
    </w:p>
    <w:p w:rsidR="007E7766" w:rsidRDefault="007E7766" w:rsidP="00C81022">
      <w:pPr>
        <w:jc w:val="both"/>
      </w:pPr>
    </w:p>
    <w:p w:rsidR="00C86EF6" w:rsidRDefault="00C86EF6" w:rsidP="00C81022">
      <w:pPr>
        <w:spacing w:before="0" w:after="240" w:line="252" w:lineRule="auto"/>
        <w:ind w:left="0" w:right="0"/>
        <w:jc w:val="both"/>
      </w:pPr>
      <w:r>
        <w:br w:type="page"/>
      </w:r>
    </w:p>
    <w:p w:rsidR="007E7766" w:rsidRDefault="00C86EF6" w:rsidP="00C81022">
      <w:pPr>
        <w:jc w:val="both"/>
      </w:pPr>
      <w:bookmarkStart w:id="2" w:name="AnnexA"/>
      <w:r>
        <w:lastRenderedPageBreak/>
        <w:t>Annex A</w:t>
      </w:r>
      <w:bookmarkEnd w:id="2"/>
    </w:p>
    <w:p w:rsidR="00C86EF6" w:rsidRDefault="00C86EF6" w:rsidP="00C81022">
      <w:pPr>
        <w:pStyle w:val="Heading4"/>
        <w:jc w:val="both"/>
        <w:rPr>
          <w:b/>
          <w:bCs/>
          <w:color w:val="002060"/>
        </w:rPr>
      </w:pPr>
      <w:r>
        <w:rPr>
          <w:b/>
          <w:bCs/>
          <w:color w:val="002060"/>
        </w:rPr>
        <w:t xml:space="preserve">A </w:t>
      </w:r>
      <w:proofErr w:type="spellStart"/>
      <w:r>
        <w:rPr>
          <w:b/>
          <w:bCs/>
          <w:color w:val="002060"/>
        </w:rPr>
        <w:t>Git</w:t>
      </w:r>
      <w:proofErr w:type="spellEnd"/>
      <w:r>
        <w:rPr>
          <w:b/>
          <w:bCs/>
          <w:color w:val="002060"/>
        </w:rPr>
        <w:t xml:space="preserve"> primer</w:t>
      </w:r>
    </w:p>
    <w:p w:rsidR="00C86EF6" w:rsidRDefault="00C86EF6" w:rsidP="00C81022">
      <w:pPr>
        <w:jc w:val="both"/>
        <w:rPr>
          <w:rFonts w:ascii="Segoe UI" w:hAnsi="Segoe UI" w:cs="Segoe UI"/>
          <w:color w:val="000000"/>
          <w:kern w:val="0"/>
          <w:sz w:val="20"/>
          <w:szCs w:val="20"/>
        </w:rPr>
      </w:pPr>
      <w:r>
        <w:t xml:space="preserve">Below is a short primer on </w:t>
      </w:r>
      <w:proofErr w:type="spellStart"/>
      <w:r>
        <w:t>Git</w:t>
      </w:r>
      <w:proofErr w:type="spellEnd"/>
      <w:r>
        <w:t xml:space="preserve">, based on “Getting Started with </w:t>
      </w:r>
      <w:proofErr w:type="spellStart"/>
      <w:r>
        <w:t>Git</w:t>
      </w:r>
      <w:proofErr w:type="spellEnd"/>
      <w:r>
        <w:t xml:space="preserve">”, a more detailed resource found on the </w:t>
      </w:r>
      <w:proofErr w:type="spellStart"/>
      <w:r>
        <w:t>Git-scm</w:t>
      </w:r>
      <w:proofErr w:type="spellEnd"/>
      <w:r>
        <w:t xml:space="preserve"> website at </w:t>
      </w:r>
      <w:hyperlink r:id="rId42"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 xml:space="preserve">As mentioned above,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is a version control system that allows team development of software code while managing code updates, code conflicts, and rollbacks of changes if required. As a distributed VCS,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provides each user with a set of code files that fully mirror those in the specific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repository being used.</w:t>
      </w:r>
    </w:p>
    <w:p w:rsidR="00C86EF6" w:rsidRDefault="00C86EF6" w:rsidP="00C81022">
      <w:pPr>
        <w:jc w:val="both"/>
        <w:rPr>
          <w:lang w:val="en"/>
        </w:rPr>
      </w:pPr>
      <w:r>
        <w:rPr>
          <w:lang w:val="en"/>
        </w:rPr>
        <w:t xml:space="preserve">As a result, most operations in </w:t>
      </w:r>
      <w:proofErr w:type="spellStart"/>
      <w:r>
        <w:rPr>
          <w:lang w:val="en"/>
        </w:rPr>
        <w:t>Git</w:t>
      </w:r>
      <w:proofErr w:type="spellEnd"/>
      <w:r>
        <w:rPr>
          <w:lang w:val="en"/>
        </w:rPr>
        <w:t xml:space="preserve">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xml:space="preserve">), </w:t>
      </w:r>
      <w:proofErr w:type="spellStart"/>
      <w:r w:rsidRPr="00B50B8D">
        <w:rPr>
          <w:lang w:val="en"/>
        </w:rPr>
        <w:t>Git</w:t>
      </w:r>
      <w:proofErr w:type="spellEnd"/>
      <w:r w:rsidRPr="00B50B8D">
        <w:rPr>
          <w:lang w:val="en"/>
        </w:rPr>
        <w:t xml:space="preserve">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 xml:space="preserve">This leads to the three main sections of a </w:t>
      </w:r>
      <w:proofErr w:type="spellStart"/>
      <w:r w:rsidRPr="00B50B8D">
        <w:rPr>
          <w:lang w:val="en"/>
        </w:rPr>
        <w:t>Git</w:t>
      </w:r>
      <w:proofErr w:type="spellEnd"/>
      <w:r w:rsidRPr="00B50B8D">
        <w:rPr>
          <w:lang w:val="en"/>
        </w:rPr>
        <w:t xml:space="preserve"> project: the </w:t>
      </w:r>
      <w:proofErr w:type="spellStart"/>
      <w:r w:rsidRPr="00B50B8D">
        <w:rPr>
          <w:lang w:val="en"/>
        </w:rPr>
        <w:t>Git</w:t>
      </w:r>
      <w:proofErr w:type="spellEnd"/>
      <w:r w:rsidRPr="00B50B8D">
        <w:rPr>
          <w:lang w:val="en"/>
        </w:rPr>
        <w:t xml:space="preserve"> directory, the working directory, and the staging area.</w:t>
      </w:r>
      <w:r>
        <w:rPr>
          <w:lang w:val="en"/>
        </w:rPr>
        <w:t xml:space="preserve"> </w:t>
      </w:r>
    </w:p>
    <w:p w:rsidR="00C86EF6" w:rsidRDefault="00C86EF6" w:rsidP="00C81022">
      <w:pPr>
        <w:jc w:val="both"/>
        <w:rPr>
          <w:lang w:val="en"/>
        </w:rPr>
      </w:pPr>
      <w:r>
        <w:rPr>
          <w:lang w:val="en"/>
        </w:rPr>
        <w:t xml:space="preserve">The </w:t>
      </w:r>
      <w:proofErr w:type="spellStart"/>
      <w:r>
        <w:rPr>
          <w:lang w:val="en"/>
        </w:rPr>
        <w:t>Git</w:t>
      </w:r>
      <w:proofErr w:type="spellEnd"/>
      <w:r>
        <w:rPr>
          <w:lang w:val="en"/>
        </w:rPr>
        <w:t xml:space="preserve"> directory is where </w:t>
      </w:r>
      <w:proofErr w:type="spellStart"/>
      <w:r>
        <w:rPr>
          <w:lang w:val="en"/>
        </w:rPr>
        <w:t>Git</w:t>
      </w:r>
      <w:proofErr w:type="spellEnd"/>
      <w:r>
        <w:rPr>
          <w:lang w:val="en"/>
        </w:rPr>
        <w:t xml:space="preserve"> stores the metadata and object database for a project. This is the most important part of </w:t>
      </w:r>
      <w:proofErr w:type="spellStart"/>
      <w:r>
        <w:rPr>
          <w:lang w:val="en"/>
        </w:rPr>
        <w:t>Git</w:t>
      </w:r>
      <w:proofErr w:type="spellEnd"/>
      <w:r>
        <w:rPr>
          <w:lang w:val="en"/>
        </w:rPr>
        <w:t>, and it is what is copied when a repository is cloned from another computer.</w:t>
      </w:r>
    </w:p>
    <w:p w:rsidR="00C86EF6" w:rsidRDefault="00C86EF6" w:rsidP="00C81022">
      <w:pPr>
        <w:jc w:val="both"/>
        <w:rPr>
          <w:lang w:val="en"/>
        </w:rPr>
      </w:pPr>
      <w:r>
        <w:rPr>
          <w:lang w:val="en"/>
        </w:rPr>
        <w:t xml:space="preserve">The working directory is a single checkout of one version of the project. These files are pulled out of the compressed database in the </w:t>
      </w:r>
      <w:proofErr w:type="spellStart"/>
      <w:r>
        <w:rPr>
          <w:lang w:val="en"/>
        </w:rPr>
        <w:t>Git</w:t>
      </w:r>
      <w:proofErr w:type="spellEnd"/>
      <w:r>
        <w:rPr>
          <w:lang w:val="en"/>
        </w:rPr>
        <w:t xml:space="preserve"> directory and placed on disk for use or modification.</w:t>
      </w:r>
    </w:p>
    <w:p w:rsidR="00C86EF6" w:rsidRDefault="00C86EF6" w:rsidP="00C81022">
      <w:pPr>
        <w:jc w:val="both"/>
        <w:rPr>
          <w:lang w:val="en"/>
        </w:rPr>
      </w:pPr>
      <w:r>
        <w:rPr>
          <w:lang w:val="en"/>
        </w:rPr>
        <w:t xml:space="preserve">The staging area is a file, generally contained in the </w:t>
      </w:r>
      <w:proofErr w:type="spellStart"/>
      <w:r>
        <w:rPr>
          <w:lang w:val="en"/>
        </w:rPr>
        <w:t>Git</w:t>
      </w:r>
      <w:proofErr w:type="spellEnd"/>
      <w:r>
        <w:rPr>
          <w:lang w:val="en"/>
        </w:rPr>
        <w:t xml:space="preserve"> </w:t>
      </w:r>
      <w:proofErr w:type="gramStart"/>
      <w:r>
        <w:rPr>
          <w:lang w:val="en"/>
        </w:rPr>
        <w:t>directory, that</w:t>
      </w:r>
      <w:proofErr w:type="gramEnd"/>
      <w:r>
        <w:rPr>
          <w:lang w:val="en"/>
        </w:rPr>
        <w:t xml:space="preserve">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 xml:space="preserve">The basic </w:t>
      </w:r>
      <w:proofErr w:type="spellStart"/>
      <w:r>
        <w:rPr>
          <w:lang w:val="en"/>
        </w:rPr>
        <w:t>Git</w:t>
      </w:r>
      <w:proofErr w:type="spellEnd"/>
      <w:r>
        <w:rPr>
          <w:lang w:val="en"/>
        </w:rPr>
        <w:t xml:space="preserve">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 xml:space="preserve">Do a commit, which takes the files as they are in the staging area and stores that snapshot permanently to the </w:t>
      </w:r>
      <w:proofErr w:type="spellStart"/>
      <w:r w:rsidRPr="00B50B8D">
        <w:rPr>
          <w:rFonts w:asciiTheme="minorHAnsi" w:eastAsiaTheme="minorEastAsia" w:hAnsiTheme="minorHAnsi" w:cstheme="minorBidi"/>
          <w:kern w:val="22"/>
          <w:sz w:val="22"/>
          <w:szCs w:val="22"/>
          <w:lang w:val="en" w:eastAsia="ja-JP"/>
        </w:rPr>
        <w:t>Git</w:t>
      </w:r>
      <w:proofErr w:type="spellEnd"/>
      <w:r w:rsidRPr="00B50B8D">
        <w:rPr>
          <w:rFonts w:asciiTheme="minorHAnsi" w:eastAsiaTheme="minorEastAsia" w:hAnsiTheme="minorHAnsi" w:cstheme="minorBidi"/>
          <w:kern w:val="22"/>
          <w:sz w:val="22"/>
          <w:szCs w:val="22"/>
          <w:lang w:val="en" w:eastAsia="ja-JP"/>
        </w:rPr>
        <w:t xml:space="preserve"> directory.</w:t>
      </w:r>
    </w:p>
    <w:p w:rsidR="00C86EF6" w:rsidRDefault="00C86EF6" w:rsidP="00C81022">
      <w:pPr>
        <w:jc w:val="both"/>
        <w:rPr>
          <w:lang w:val="en"/>
        </w:rPr>
      </w:pPr>
      <w:r w:rsidRPr="00B50B8D">
        <w:rPr>
          <w:lang w:val="en"/>
        </w:rPr>
        <w:t xml:space="preserve">If a particular version of a file is in the </w:t>
      </w:r>
      <w:proofErr w:type="spellStart"/>
      <w:r w:rsidRPr="00B50B8D">
        <w:rPr>
          <w:lang w:val="en"/>
        </w:rPr>
        <w:t>Git</w:t>
      </w:r>
      <w:proofErr w:type="spellEnd"/>
      <w:r w:rsidRPr="00B50B8D">
        <w:rPr>
          <w:lang w:val="en"/>
        </w:rPr>
        <w:t xml:space="preserve"> directory, it’s considered committed. If it has been modified and was added to the staging area, it is staged. And if it was changed since it was checked out but has not been staged, it is modified. </w:t>
      </w:r>
    </w:p>
    <w:p w:rsidR="00C86EF6" w:rsidRDefault="00C86EF6" w:rsidP="00C81022">
      <w:pPr>
        <w:jc w:val="both"/>
        <w:rPr>
          <w:lang w:val="en"/>
        </w:rPr>
      </w:pPr>
      <w:r>
        <w:rPr>
          <w:lang w:val="en"/>
        </w:rPr>
        <w:t xml:space="preserve">There are a lot of different ways to use </w:t>
      </w:r>
      <w:proofErr w:type="spellStart"/>
      <w:r>
        <w:rPr>
          <w:lang w:val="en"/>
        </w:rPr>
        <w:t>Git</w:t>
      </w:r>
      <w:proofErr w:type="spellEnd"/>
      <w:r>
        <w:rPr>
          <w:lang w:val="en"/>
        </w:rPr>
        <w:t xml:space="preserve">.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rsidR="00C86EF6" w:rsidRDefault="00C86EF6" w:rsidP="00C81022">
      <w:pPr>
        <w:jc w:val="both"/>
      </w:pPr>
    </w:p>
    <w:sectPr w:rsidR="00C86EF6">
      <w:footerReference w:type="default" r:id="rId43"/>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8D6" w:rsidRDefault="00BE48D6">
      <w:r>
        <w:separator/>
      </w:r>
    </w:p>
  </w:endnote>
  <w:endnote w:type="continuationSeparator" w:id="0">
    <w:p w:rsidR="00BE48D6" w:rsidRDefault="00BE4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A646B6">
      <w:tc>
        <w:tcPr>
          <w:tcW w:w="750" w:type="pct"/>
        </w:tcPr>
        <w:p w:rsidR="00A646B6" w:rsidRDefault="00BE48D6">
          <w:pPr>
            <w:pStyle w:val="Footer"/>
          </w:pPr>
          <w:sdt>
            <w:sdtPr>
              <w:alias w:val="Date"/>
              <w:tag w:val=""/>
              <w:id w:val="-1713949326"/>
              <w:placeholder>
                <w:docPart w:val="586018ECFDDD4AEB90F59E458B24FFCF"/>
              </w:placeholder>
              <w:dataBinding w:prefixMappings="xmlns:ns0='http://schemas.microsoft.com/office/2006/coverPageProps' " w:xpath="/ns0:CoverPageProperties[1]/ns0:PublishDate[1]" w:storeItemID="{55AF091B-3C7A-41E3-B477-F2FDAA23CFDA}"/>
              <w:date w:fullDate="2015-09-12T00:00:00Z">
                <w:dateFormat w:val="M/d/yyyy"/>
                <w:lid w:val="en-US"/>
                <w:storeMappedDataAs w:val="dateTime"/>
                <w:calendar w:val="gregorian"/>
              </w:date>
            </w:sdtPr>
            <w:sdtEndPr/>
            <w:sdtContent>
              <w:r w:rsidR="00C81022">
                <w:t>9/12/2015</w:t>
              </w:r>
            </w:sdtContent>
          </w:sdt>
        </w:p>
      </w:tc>
      <w:tc>
        <w:tcPr>
          <w:tcW w:w="3500" w:type="pct"/>
        </w:tcPr>
        <w:p w:rsidR="00A646B6" w:rsidRDefault="00BE48D6">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A646B6">
                <w:t xml:space="preserve">getting started with </w:t>
              </w:r>
              <w:proofErr w:type="spellStart"/>
              <w:r w:rsidR="00A646B6">
                <w:t>vasl</w:t>
              </w:r>
              <w:proofErr w:type="spellEnd"/>
              <w:r w:rsidR="00A646B6">
                <w:t xml:space="preserve"> development</w:t>
              </w:r>
            </w:sdtContent>
          </w:sdt>
        </w:p>
      </w:tc>
      <w:tc>
        <w:tcPr>
          <w:tcW w:w="750" w:type="pct"/>
        </w:tcPr>
        <w:p w:rsidR="00A646B6" w:rsidRDefault="00A646B6">
          <w:pPr>
            <w:pStyle w:val="Footer"/>
            <w:jc w:val="right"/>
          </w:pPr>
          <w:r>
            <w:fldChar w:fldCharType="begin"/>
          </w:r>
          <w:r>
            <w:instrText xml:space="preserve"> PAGE   \* MERGEFORMAT </w:instrText>
          </w:r>
          <w:r>
            <w:fldChar w:fldCharType="separate"/>
          </w:r>
          <w:r w:rsidR="006619A1">
            <w:rPr>
              <w:noProof/>
            </w:rPr>
            <w:t>12</w:t>
          </w:r>
          <w:r>
            <w:rPr>
              <w:noProof/>
            </w:rPr>
            <w:fldChar w:fldCharType="end"/>
          </w:r>
        </w:p>
      </w:tc>
    </w:tr>
  </w:tbl>
  <w:p w:rsidR="00A646B6" w:rsidRDefault="00A646B6">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8D6" w:rsidRDefault="00BE48D6">
      <w:r>
        <w:separator/>
      </w:r>
    </w:p>
  </w:footnote>
  <w:footnote w:type="continuationSeparator" w:id="0">
    <w:p w:rsidR="00BE48D6" w:rsidRDefault="00BE4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5"/>
  </w:num>
  <w:num w:numId="21">
    <w:abstractNumId w:val="1"/>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DA"/>
    <w:rsid w:val="000114DC"/>
    <w:rsid w:val="00023EC6"/>
    <w:rsid w:val="00032782"/>
    <w:rsid w:val="00050480"/>
    <w:rsid w:val="00052576"/>
    <w:rsid w:val="00061851"/>
    <w:rsid w:val="000728ED"/>
    <w:rsid w:val="000B1952"/>
    <w:rsid w:val="000D3A90"/>
    <w:rsid w:val="000E5F3C"/>
    <w:rsid w:val="000F2A41"/>
    <w:rsid w:val="00142980"/>
    <w:rsid w:val="001675DA"/>
    <w:rsid w:val="00183085"/>
    <w:rsid w:val="001B1747"/>
    <w:rsid w:val="001B7F21"/>
    <w:rsid w:val="001D0DD3"/>
    <w:rsid w:val="001D2301"/>
    <w:rsid w:val="001E0137"/>
    <w:rsid w:val="001F23B0"/>
    <w:rsid w:val="00210E17"/>
    <w:rsid w:val="00296EE4"/>
    <w:rsid w:val="00297FA5"/>
    <w:rsid w:val="002E46F3"/>
    <w:rsid w:val="002F6C62"/>
    <w:rsid w:val="00304FC0"/>
    <w:rsid w:val="00335954"/>
    <w:rsid w:val="0037255C"/>
    <w:rsid w:val="00373C88"/>
    <w:rsid w:val="003F1E5A"/>
    <w:rsid w:val="00401295"/>
    <w:rsid w:val="004179F2"/>
    <w:rsid w:val="0046663B"/>
    <w:rsid w:val="00473111"/>
    <w:rsid w:val="00491A4A"/>
    <w:rsid w:val="004A3BA2"/>
    <w:rsid w:val="004D6136"/>
    <w:rsid w:val="005060B3"/>
    <w:rsid w:val="00506CB2"/>
    <w:rsid w:val="00510C91"/>
    <w:rsid w:val="00515AD9"/>
    <w:rsid w:val="00562209"/>
    <w:rsid w:val="005727DA"/>
    <w:rsid w:val="0057285B"/>
    <w:rsid w:val="00576982"/>
    <w:rsid w:val="0059402E"/>
    <w:rsid w:val="005A382B"/>
    <w:rsid w:val="005B498F"/>
    <w:rsid w:val="005C2A8E"/>
    <w:rsid w:val="005F0FF6"/>
    <w:rsid w:val="005F124E"/>
    <w:rsid w:val="005F142E"/>
    <w:rsid w:val="00614B5F"/>
    <w:rsid w:val="006619A1"/>
    <w:rsid w:val="006B1B9A"/>
    <w:rsid w:val="006C3B6F"/>
    <w:rsid w:val="0075027E"/>
    <w:rsid w:val="0077667D"/>
    <w:rsid w:val="007A4B7B"/>
    <w:rsid w:val="007E7766"/>
    <w:rsid w:val="0081322C"/>
    <w:rsid w:val="00830769"/>
    <w:rsid w:val="00893EB3"/>
    <w:rsid w:val="00896BA1"/>
    <w:rsid w:val="008C329A"/>
    <w:rsid w:val="008D1DB0"/>
    <w:rsid w:val="008D4704"/>
    <w:rsid w:val="00900D37"/>
    <w:rsid w:val="00911ADD"/>
    <w:rsid w:val="0092080B"/>
    <w:rsid w:val="00923BAF"/>
    <w:rsid w:val="009509A5"/>
    <w:rsid w:val="00967C53"/>
    <w:rsid w:val="009B5E90"/>
    <w:rsid w:val="009C7244"/>
    <w:rsid w:val="009D6A03"/>
    <w:rsid w:val="009F4649"/>
    <w:rsid w:val="00A35037"/>
    <w:rsid w:val="00A445B2"/>
    <w:rsid w:val="00A47751"/>
    <w:rsid w:val="00A53A9D"/>
    <w:rsid w:val="00A646B6"/>
    <w:rsid w:val="00A7575A"/>
    <w:rsid w:val="00AC1C58"/>
    <w:rsid w:val="00AF0EBF"/>
    <w:rsid w:val="00AF495E"/>
    <w:rsid w:val="00AF54EF"/>
    <w:rsid w:val="00B12D5E"/>
    <w:rsid w:val="00B15695"/>
    <w:rsid w:val="00B45EDE"/>
    <w:rsid w:val="00B50B8D"/>
    <w:rsid w:val="00B54833"/>
    <w:rsid w:val="00B7489A"/>
    <w:rsid w:val="00BA50B4"/>
    <w:rsid w:val="00BC639C"/>
    <w:rsid w:val="00BE48D6"/>
    <w:rsid w:val="00BF36DC"/>
    <w:rsid w:val="00BF62A4"/>
    <w:rsid w:val="00C255F9"/>
    <w:rsid w:val="00C32C2E"/>
    <w:rsid w:val="00C81022"/>
    <w:rsid w:val="00C86EF6"/>
    <w:rsid w:val="00C924A1"/>
    <w:rsid w:val="00CA547D"/>
    <w:rsid w:val="00D30D10"/>
    <w:rsid w:val="00D74449"/>
    <w:rsid w:val="00DA61E0"/>
    <w:rsid w:val="00DB05DB"/>
    <w:rsid w:val="00DF4F6F"/>
    <w:rsid w:val="00E01214"/>
    <w:rsid w:val="00E10DA6"/>
    <w:rsid w:val="00E242B0"/>
    <w:rsid w:val="00E42904"/>
    <w:rsid w:val="00E441C5"/>
    <w:rsid w:val="00E47A2A"/>
    <w:rsid w:val="00E72718"/>
    <w:rsid w:val="00E747CF"/>
    <w:rsid w:val="00E96195"/>
    <w:rsid w:val="00EC0425"/>
    <w:rsid w:val="00EE18EB"/>
    <w:rsid w:val="00EE3FBF"/>
    <w:rsid w:val="00F13DDF"/>
    <w:rsid w:val="00F169BD"/>
    <w:rsid w:val="00F4240E"/>
    <w:rsid w:val="00FA4C4B"/>
    <w:rsid w:val="00FC0B5C"/>
    <w:rsid w:val="00FC2A2F"/>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A0CCBF3-8E65-49DF-9A65-9457797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styleId="ListTable6Colorful-Accent1">
    <w:name w:val="List Table 6 Colorful Accent 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9.png"/><Relationship Id="rId18" Type="http://schemas.openxmlformats.org/officeDocument/2006/relationships/hyperlink" Target="http://www.vassalengine.org/wiki/Category:Documentation" TargetMode="External"/><Relationship Id="rId26" Type="http://schemas.openxmlformats.org/officeDocument/2006/relationships/image" Target="media/image4.png"/><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https://github.com/" TargetMode="External"/><Relationship Id="rId34" Type="http://schemas.openxmlformats.org/officeDocument/2006/relationships/image" Target="media/image11.png"/><Relationship Id="rId42" Type="http://schemas.openxmlformats.org/officeDocument/2006/relationships/hyperlink" Target="http://git-scm.com/book/en/v2/Getting-Started-About-Version-Control" TargetMode="External"/><Relationship Id="rId7" Type="http://schemas.openxmlformats.org/officeDocument/2006/relationships/webSettings" Target="webSettings.xml"/><Relationship Id="rId12" Type="http://schemas.openxmlformats.org/officeDocument/2006/relationships/hyperlink" Target="http://www.vassalengine.org/index.php" TargetMode="External"/><Relationship Id="rId17" Type="http://schemas.openxmlformats.org/officeDocument/2006/relationships/hyperlink" Target="https://www.youtube.com/watch?v=tkGGrnzg7Hw" TargetMode="External"/><Relationship Id="rId25" Type="http://schemas.openxmlformats.org/officeDocument/2006/relationships/hyperlink" Target="https://github.com/orgs/vasl-developers/teams/owner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image" Target="media/image2.png"/><Relationship Id="rId29" Type="http://schemas.openxmlformats.org/officeDocument/2006/relationships/hyperlink" Target="https://www.jetbrains.com/idea/download/"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www.opensource.org/" TargetMode="External"/><Relationship Id="rId23" Type="http://schemas.openxmlformats.org/officeDocument/2006/relationships/hyperlink" Target="https://www.sourcetreeapp.com/" TargetMode="External"/><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hyperlink" Target="http://www.vassalengine.org/index.php" TargetMode="External"/><Relationship Id="rId19" Type="http://schemas.openxmlformats.org/officeDocument/2006/relationships/hyperlink" Target="http://www.oracle.com/technetwork/java/javase/downloads/index.html"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 TargetMode="External"/><Relationship Id="rId22" Type="http://schemas.openxmlformats.org/officeDocument/2006/relationships/hyperlink" Target="http://www.git-scm.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586018ECFDDD4AEB90F59E458B24FFCF"/>
        <w:category>
          <w:name w:val="General"/>
          <w:gallery w:val="placeholder"/>
        </w:category>
        <w:types>
          <w:type w:val="bbPlcHdr"/>
        </w:types>
        <w:behaviors>
          <w:behavior w:val="content"/>
        </w:behaviors>
        <w:guid w:val="{2787B7A6-02C1-4289-B537-A8F4C0EDD390}"/>
      </w:docPartPr>
      <w:docPartBody>
        <w:p w:rsidR="008C0680" w:rsidRDefault="00D87385">
          <w:pPr>
            <w:pStyle w:val="586018ECFDDD4AEB90F59E458B24FFCF"/>
          </w:pPr>
          <w:r>
            <w:t>[Identify who makes up your target audience and your market.]</w:t>
          </w:r>
        </w:p>
      </w:docPartBody>
    </w:docPart>
    <w:docPart>
      <w:docPartPr>
        <w:name w:val="7D29473CCCA94D398B64EAC5ACDF7F8F"/>
        <w:category>
          <w:name w:val="General"/>
          <w:gallery w:val="placeholder"/>
        </w:category>
        <w:types>
          <w:type w:val="bbPlcHdr"/>
        </w:types>
        <w:behaviors>
          <w:behavior w:val="content"/>
        </w:behaviors>
        <w:guid w:val="{16A610F6-545C-4335-ABBF-88155C8C964A}"/>
      </w:docPartPr>
      <w:docPartBody>
        <w:p w:rsidR="008C0680" w:rsidRDefault="00D87385">
          <w:pPr>
            <w:pStyle w:val="7D29473CCCA94D398B64EAC5ACDF7F8F"/>
          </w:pPr>
          <w: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B30"/>
    <w:rsid w:val="000C3BDA"/>
    <w:rsid w:val="001E1819"/>
    <w:rsid w:val="00295F51"/>
    <w:rsid w:val="00380622"/>
    <w:rsid w:val="00857315"/>
    <w:rsid w:val="008C0680"/>
    <w:rsid w:val="00D87385"/>
    <w:rsid w:val="00E222DD"/>
    <w:rsid w:val="00E8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0EABA414-E7BF-41B6-ACBA-3C199ECD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12402</TotalTime>
  <Pages>14</Pages>
  <Words>3300</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22072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keywords/>
  <cp:lastModifiedBy>Microsoft account</cp:lastModifiedBy>
  <cp:revision>48</cp:revision>
  <dcterms:created xsi:type="dcterms:W3CDTF">2015-08-29T23:01:00Z</dcterms:created>
  <dcterms:modified xsi:type="dcterms:W3CDTF">2015-09-14T17:01:00Z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