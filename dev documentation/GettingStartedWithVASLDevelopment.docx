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632" behindDoc="0" locked="1" layoutInCell="1" allowOverlap="1">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6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680"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3-01T00:00:00Z">
                                    <w:dateFormat w:val="MMMM d, yyyy"/>
                                    <w:lid w:val="en-US"/>
                                    <w:storeMappedDataAs w:val="dateTime"/>
                                    <w:calendar w:val="gregorian"/>
                                  </w:date>
                                </w:sdtPr>
                                <w:sdtEndPr/>
                                <w:sdtContent>
                                  <w:p w:rsidR="009003CC" w:rsidRDefault="00F7219E">
                                    <w:pPr>
                                      <w:pStyle w:val="Subtitle"/>
                                    </w:pPr>
                                    <w:r>
                                      <w:t>March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7" type="#_x0000_t202" alt="Version number and date" style="position:absolute;left:0;text-align:left;margin-left:237.05pt;margin-top:0;width:288.25pt;height:287.5pt;z-index:251655680;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3-01T00:00:00Z">
                              <w:dateFormat w:val="MMMM d, yyyy"/>
                              <w:lid w:val="en-US"/>
                              <w:storeMappedDataAs w:val="dateTime"/>
                              <w:calendar w:val="gregorian"/>
                            </w:date>
                          </w:sdtPr>
                          <w:sdtEndPr/>
                          <w:sdtContent>
                            <w:p w:rsidR="009003CC" w:rsidRDefault="00F7219E">
                              <w:pPr>
                                <w:pStyle w:val="Subtitle"/>
                              </w:pPr>
                              <w:r>
                                <w:t>March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656"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Contactinfo"/>
                                </w:pPr>
                                <w:r>
                                  <w:t>prepared by doug rimmer</w:t>
                                </w:r>
                              </w:p>
                              <w:p w:rsidR="009003CC" w:rsidRDefault="00DB64B9">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DB64B9">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54656;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003CC" w:rsidRDefault="009003CC">
                          <w:pPr>
                            <w:pStyle w:val="Contactinfo"/>
                          </w:pPr>
                          <w:r>
                            <w:t>prepared by doug rimmer</w:t>
                          </w:r>
                        </w:p>
                        <w:p w:rsidR="009003CC" w:rsidRDefault="00DB64B9">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DB64B9">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584"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EB7FD8" id="Group 38" o:spid="_x0000_s1026" alt="Decorative sidebar" style="position:absolute;margin-left:0;margin-top:0;width:18pt;height:10in;z-index:2516515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0D3A90" w:rsidRDefault="00E42904" w:rsidP="00C81022">
          <w:pPr>
            <w:pStyle w:val="Heading1"/>
            <w:jc w:val="both"/>
          </w:pPr>
          <w:r>
            <w:t>getting started with vasl development</w:t>
          </w:r>
        </w:p>
      </w:sdtContent>
    </w:sdt>
    <w:bookmarkEnd w:id="0" w:displacedByCustomXml="prev"/>
    <w:p w:rsidR="004C3954" w:rsidRDefault="004C3954">
      <w:pPr>
        <w:spacing w:before="0" w:after="240" w:line="252" w:lineRule="auto"/>
        <w:ind w:left="0" w:right="0"/>
      </w:pPr>
    </w:p>
    <w:p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rsidR="004C3954" w:rsidRPr="004C3954" w:rsidRDefault="00DB64B9">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DB64B9">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DB64B9">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DB64B9">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rsidR="004C3954" w:rsidRPr="004C3954" w:rsidRDefault="00DB64B9">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rsidR="004C3954" w:rsidRPr="004C3954" w:rsidRDefault="00DB64B9">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rsidR="004C3954" w:rsidRPr="004C3954" w:rsidRDefault="00DB64B9">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rsidR="004C3954" w:rsidRPr="004C3954" w:rsidRDefault="00DB64B9">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rsidR="000D3A90" w:rsidRDefault="00967C53" w:rsidP="004C3954">
      <w:pPr>
        <w:pStyle w:val="Heading2"/>
        <w:jc w:val="both"/>
      </w:pPr>
      <w:bookmarkStart w:id="2" w:name="_Toc430603396"/>
      <w:bookmarkStart w:id="3" w:name="_GoBack"/>
      <w:bookmarkEnd w:id="3"/>
      <w:r>
        <w:t>document overview</w:t>
      </w:r>
      <w:bookmarkEnd w:id="2"/>
    </w:p>
    <w:p w:rsidR="00967C53" w:rsidRDefault="00401295" w:rsidP="00C81022">
      <w:pPr>
        <w:jc w:val="both"/>
      </w:pPr>
      <w:r>
        <w:t>This document provides instructions on</w:t>
      </w:r>
      <w:r w:rsidRPr="00401295">
        <w:t xml:space="preserve"> obtaining, installing, and using a number of tools necessary to enable VASL development.</w:t>
      </w:r>
    </w:p>
    <w:p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rsidR="00FF3EE7" w:rsidRDefault="00FF3EE7" w:rsidP="00C81022">
      <w:pPr>
        <w:pStyle w:val="Heading2"/>
        <w:jc w:val="both"/>
      </w:pPr>
      <w:bookmarkStart w:id="4" w:name="_Toc430603397"/>
      <w:r>
        <w:t>getting started overview</w:t>
      </w:r>
      <w:bookmarkEnd w:id="4"/>
    </w:p>
    <w:p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rsidR="00210E17" w:rsidRDefault="00210E17" w:rsidP="00C81022">
      <w:pPr>
        <w:jc w:val="both"/>
      </w:pPr>
      <w:r>
        <w:t xml:space="preserve">In order to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all of the above-mentioned tools.</w:t>
      </w:r>
    </w:p>
    <w:p w:rsidR="00967C53" w:rsidRPr="00E42904" w:rsidRDefault="007E7766" w:rsidP="00C81022">
      <w:pPr>
        <w:pStyle w:val="Heading2"/>
        <w:jc w:val="both"/>
      </w:pPr>
      <w:bookmarkStart w:id="5" w:name="_Toc430603398"/>
      <w:r>
        <w:t xml:space="preserve">1.0 </w:t>
      </w:r>
      <w:r w:rsidR="00B7489A">
        <w:t>vasl and vassal</w:t>
      </w:r>
      <w:bookmarkEnd w:id="5"/>
    </w:p>
    <w:p w:rsidR="000D3A90" w:rsidRDefault="007E7766" w:rsidP="00C81022">
      <w:pPr>
        <w:pStyle w:val="Heading3"/>
        <w:jc w:val="both"/>
      </w:pPr>
      <w:r>
        <w:t>1.1 The vasl Module</w:t>
      </w:r>
    </w:p>
    <w:p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3" w:history="1">
        <w:r w:rsidR="00FF3EE7" w:rsidRPr="00510C91">
          <w:rPr>
            <w:color w:val="00B0F0"/>
          </w:rPr>
          <w:t>http://www.opensource.org</w:t>
        </w:r>
      </w:hyperlink>
      <w:r w:rsidR="00FF3EE7" w:rsidRPr="00FF3EE7">
        <w:t>.</w:t>
      </w:r>
    </w:p>
    <w:p w:rsidR="000D3A90" w:rsidRDefault="00061851" w:rsidP="00C81022">
      <w:pPr>
        <w:pStyle w:val="Heading3"/>
        <w:jc w:val="both"/>
      </w:pPr>
      <w:r>
        <w:lastRenderedPageBreak/>
        <w:t>1.2 The Vassal engine</w:t>
      </w:r>
    </w:p>
    <w:p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rsidR="00510C91" w:rsidRPr="00AF0EBF" w:rsidRDefault="00AF0EBF" w:rsidP="001256C4">
      <w:pPr>
        <w:pStyle w:val="Heading4"/>
        <w:ind w:left="720"/>
      </w:pPr>
      <w:bookmarkStart w:id="6" w:name="_1.2.1_VASSAL_under"/>
      <w:bookmarkEnd w:id="6"/>
      <w:r w:rsidRPr="001256C4">
        <w:rPr>
          <w:b/>
          <w:color w:val="002060"/>
        </w:rPr>
        <w:t>1.2.1 VASSAL under the covers: why you need it and what it does</w:t>
      </w:r>
    </w:p>
    <w:p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rsidR="00AF0EBF" w:rsidRDefault="00AF0EBF" w:rsidP="00C81022">
      <w:pPr>
        <w:ind w:left="720"/>
        <w:jc w:val="both"/>
      </w:pPr>
      <w:r w:rsidRPr="00D74449">
        <w:t xml:space="preserve">VASL "development" could </w:t>
      </w:r>
      <w:r>
        <w:t>involve</w:t>
      </w:r>
      <w:r w:rsidRPr="00D74449">
        <w:t xml:space="preserve"> either of the above</w:t>
      </w:r>
      <w:r>
        <w:t>.</w:t>
      </w:r>
    </w:p>
    <w:p w:rsidR="00BA50B4" w:rsidRPr="001256C4" w:rsidRDefault="00BA50B4" w:rsidP="001256C4">
      <w:pPr>
        <w:pStyle w:val="Heading4"/>
        <w:ind w:left="720"/>
        <w:jc w:val="both"/>
        <w:rPr>
          <w:b/>
          <w:color w:val="002060"/>
        </w:rPr>
      </w:pPr>
      <w:r w:rsidRPr="001256C4">
        <w:rPr>
          <w:b/>
          <w:color w:val="002060"/>
        </w:rPr>
        <w:t xml:space="preserve">1.2.2 VASSAL Module documentation </w:t>
      </w:r>
    </w:p>
    <w:p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rsidR="00BA50B4" w:rsidRDefault="00BA50B4" w:rsidP="00C81022">
      <w:pPr>
        <w:ind w:left="720"/>
        <w:jc w:val="both"/>
      </w:pPr>
      <w:r>
        <w:t xml:space="preserve">The necessary VASSAL files 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I</w:t>
      </w:r>
      <w:r w:rsidR="0043193E">
        <w:t>n</w:t>
      </w:r>
      <w:r>
        <w:t xml:space="preserve">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rsidR="000D3A90" w:rsidRDefault="00061851" w:rsidP="00C81022">
      <w:pPr>
        <w:pStyle w:val="Heading2"/>
        <w:jc w:val="both"/>
      </w:pPr>
      <w:bookmarkStart w:id="7" w:name="_Toc430603399"/>
      <w:r>
        <w:t xml:space="preserve">2.0 </w:t>
      </w:r>
      <w:r w:rsidR="00B7489A">
        <w:t>getting the underlying tools: jdk</w:t>
      </w:r>
      <w:bookmarkEnd w:id="7"/>
    </w:p>
    <w:p w:rsidR="000D3A90" w:rsidRDefault="00061851" w:rsidP="00C81022">
      <w:pPr>
        <w:pStyle w:val="Heading3"/>
        <w:jc w:val="both"/>
      </w:pPr>
      <w:r>
        <w:t>2.1 setting up The Java development kit (JDK)</w:t>
      </w:r>
    </w:p>
    <w:p w:rsidR="00BC639C" w:rsidRDefault="00DB64B9"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rsidR="00BA50B4" w:rsidRPr="00B45EDE" w:rsidRDefault="00BA50B4" w:rsidP="00C81022">
      <w:pPr>
        <w:ind w:left="720"/>
        <w:jc w:val="both"/>
        <w:rPr>
          <w:b/>
          <w:color w:val="002060"/>
        </w:rPr>
      </w:pPr>
      <w:r>
        <w:rPr>
          <w:b/>
          <w:color w:val="002060"/>
        </w:rPr>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lastRenderedPageBreak/>
        <w:t>The JDK can be found at</w:t>
      </w:r>
      <w:r>
        <w:rPr>
          <w:color w:val="002060"/>
        </w:rPr>
        <w:t xml:space="preserve"> </w:t>
      </w:r>
      <w:hyperlink r:id="rId17"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rsidR="009F235F" w:rsidRDefault="009F235F" w:rsidP="00C81022">
      <w:pPr>
        <w:ind w:left="720"/>
        <w:jc w:val="both"/>
        <w:rPr>
          <w:b/>
          <w:color w:val="002060"/>
        </w:rPr>
      </w:pPr>
    </w:p>
    <w:p w:rsidR="009F235F" w:rsidRDefault="009F235F" w:rsidP="00C81022">
      <w:pPr>
        <w:ind w:left="720"/>
        <w:jc w:val="both"/>
        <w:rPr>
          <w:b/>
          <w:color w:val="002060"/>
        </w:rPr>
      </w:pPr>
    </w:p>
    <w:p w:rsidR="00BA50B4" w:rsidRPr="00B45EDE" w:rsidRDefault="00BA50B4" w:rsidP="00C81022">
      <w:pPr>
        <w:ind w:left="720"/>
        <w:jc w:val="both"/>
        <w:rPr>
          <w:b/>
          <w:color w:val="002060"/>
        </w:rPr>
      </w:pPr>
      <w:bookmarkStart w:id="8"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8"/>
    </w:p>
    <w:p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rsidR="00911ADD" w:rsidRDefault="00911ADD" w:rsidP="00C81022">
      <w:pPr>
        <w:ind w:left="720"/>
        <w:jc w:val="both"/>
      </w:pPr>
      <w:r>
        <w:rPr>
          <w:noProof/>
          <w:lang w:eastAsia="en-US"/>
        </w:rPr>
        <w:drawing>
          <wp:anchor distT="0" distB="0" distL="114300" distR="114300" simplePos="0" relativeHeight="251650560" behindDoc="0" locked="0" layoutInCell="1" allowOverlap="1" wp14:anchorId="1DDC23C6" wp14:editId="215531AE">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911ADD">
      <w:pPr>
        <w:ind w:left="0"/>
        <w:jc w:val="both"/>
      </w:pPr>
    </w:p>
    <w:p w:rsidR="00911ADD" w:rsidRDefault="00911ADD" w:rsidP="00911ADD">
      <w:pPr>
        <w:ind w:left="0"/>
        <w:jc w:val="both"/>
      </w:pPr>
    </w:p>
    <w:p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the JDK by following the screen prompts as you wou</w:t>
      </w:r>
      <w:r>
        <w:t xml:space="preserve">ld for any software install. It </w:t>
      </w:r>
      <w:r w:rsidR="00BA50B4" w:rsidRPr="00B45EDE">
        <w:t xml:space="preserve">may be helpful to note the installation directory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by hand. Since methods of doing so can vary by OS, please check the internet for details. </w:t>
      </w:r>
    </w:p>
    <w:p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rsidR="00576982" w:rsidRDefault="00576982" w:rsidP="00C81022">
      <w:pPr>
        <w:pStyle w:val="Heading2"/>
        <w:jc w:val="both"/>
      </w:pPr>
      <w:bookmarkStart w:id="9" w:name="_3.0_getting_the"/>
      <w:bookmarkStart w:id="10" w:name="_Toc430603400"/>
      <w:bookmarkEnd w:id="9"/>
      <w:r>
        <w:lastRenderedPageBreak/>
        <w:t>3.0 getting the code: github</w:t>
      </w:r>
      <w:r w:rsidR="00BA50B4">
        <w:t xml:space="preserve"> AND SOURCETREE</w:t>
      </w:r>
      <w:bookmarkEnd w:id="10"/>
    </w:p>
    <w:p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rsidR="00576982" w:rsidRDefault="00576982" w:rsidP="00C81022">
      <w:pPr>
        <w:pStyle w:val="Heading3"/>
        <w:jc w:val="both"/>
      </w:pPr>
      <w:r>
        <w:t xml:space="preserve">3.1 </w:t>
      </w:r>
      <w:r w:rsidR="006C3B6F">
        <w:t xml:space="preserve">The GIT </w:t>
      </w:r>
      <w:r w:rsidR="00C32C2E">
        <w:t>code repositor</w:t>
      </w:r>
      <w:r w:rsidR="006C3B6F">
        <w:t>Y</w:t>
      </w:r>
    </w:p>
    <w:p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rsidR="009F235F" w:rsidRDefault="009F235F" w:rsidP="00C81022">
      <w:pPr>
        <w:pStyle w:val="Heading4"/>
        <w:ind w:left="720"/>
        <w:jc w:val="both"/>
        <w:rPr>
          <w:b/>
          <w:color w:val="002060"/>
        </w:rPr>
      </w:pPr>
    </w:p>
    <w:p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rsidR="00C32C2E" w:rsidRDefault="006C3B6F" w:rsidP="00C81022">
      <w:pPr>
        <w:ind w:left="720"/>
        <w:jc w:val="both"/>
      </w:pPr>
      <w:r>
        <w:t>Git is</w:t>
      </w:r>
      <w:r w:rsidR="00C32C2E" w:rsidRPr="00473111">
        <w:t xml:space="preserve"> used to store all of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r w:rsidR="00BF62A4">
        <w:t xml:space="preserve">Both of these tools work with Git to provide access to/manage the VASL repository in Git. </w:t>
      </w:r>
    </w:p>
    <w:p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rsidR="00183085" w:rsidRPr="0075027E" w:rsidRDefault="00183085" w:rsidP="00C81022">
      <w:pPr>
        <w:ind w:left="1440"/>
        <w:jc w:val="both"/>
        <w:rPr>
          <w:b/>
        </w:rPr>
      </w:pPr>
      <w:bookmarkStart w:id="11" w:name="Section3121"/>
      <w:r w:rsidRPr="0075027E">
        <w:rPr>
          <w:b/>
        </w:rPr>
        <w:t>3.1.2.1 GitHub</w:t>
      </w:r>
      <w:bookmarkEnd w:id="11"/>
    </w:p>
    <w:p w:rsidR="00911ADD" w:rsidRDefault="00BF62A4" w:rsidP="00C81022">
      <w:pPr>
        <w:ind w:left="1440"/>
        <w:jc w:val="both"/>
        <w:rPr>
          <w:rFonts w:ascii="Segoe UI" w:hAnsi="Segoe UI" w:cs="Segoe UI"/>
          <w:color w:val="000000"/>
          <w:kern w:val="0"/>
          <w:sz w:val="20"/>
          <w:szCs w:val="20"/>
        </w:rPr>
      </w:pPr>
      <w:r>
        <w:t>C</w:t>
      </w:r>
      <w:r w:rsidR="00C32C2E">
        <w:t xml:space="preserve">reate a Github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rsidR="00BF62A4" w:rsidRPr="0075027E" w:rsidRDefault="00BF62A4" w:rsidP="00C81022">
      <w:pPr>
        <w:ind w:left="1440"/>
        <w:jc w:val="both"/>
        <w:rPr>
          <w:b/>
        </w:rPr>
      </w:pPr>
      <w:bookmarkStart w:id="12" w:name="Section3122"/>
      <w:r w:rsidRPr="0075027E">
        <w:rPr>
          <w:b/>
        </w:rPr>
        <w:t>3.1.2.2 Git</w:t>
      </w:r>
      <w:bookmarkEnd w:id="12"/>
    </w:p>
    <w:p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‘git-scm’ if the link does not work. Git-scm is available for most major operating systems. Choose the latest version for your system. </w:t>
      </w:r>
    </w:p>
    <w:p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When installing git-scm on Windows </w:t>
      </w:r>
      <w:r w:rsidR="00A57305">
        <w:rPr>
          <w:rFonts w:ascii="Segoe UI" w:hAnsi="Segoe UI" w:cs="Segoe UI"/>
          <w:color w:val="000000"/>
          <w:kern w:val="0"/>
          <w:sz w:val="20"/>
          <w:szCs w:val="20"/>
        </w:rPr>
        <w:t xml:space="preserve">use the default options with the exception of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68B6E216" wp14:editId="35CD7CEE">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Click on Download SourceTree Free (for Windows. Click on the appropriate links for other OS).</w:t>
      </w:r>
    </w:p>
    <w:p w:rsidR="00E242B0" w:rsidRPr="002F04F7" w:rsidRDefault="00E242B0" w:rsidP="002F04F7">
      <w:pPr>
        <w:pStyle w:val="ListParagraph"/>
        <w:numPr>
          <w:ilvl w:val="0"/>
          <w:numId w:val="24"/>
        </w:numPr>
        <w:jc w:val="both"/>
        <w:rPr>
          <w:rFonts w:ascii="Segoe UI" w:hAnsi="Segoe UI" w:cs="Segoe UI"/>
          <w:color w:val="000000"/>
          <w:kern w:val="0"/>
          <w:sz w:val="20"/>
          <w:szCs w:val="20"/>
        </w:rPr>
      </w:pPr>
      <w:r>
        <w:rPr>
          <w:noProof/>
          <w:lang w:eastAsia="en-US"/>
        </w:rPr>
        <w:drawing>
          <wp:inline distT="0" distB="0" distL="0" distR="0" wp14:anchorId="4B35ECD5" wp14:editId="6ECB81E4">
            <wp:extent cx="3657273" cy="1689144"/>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669" cy="1695331"/>
                    </a:xfrm>
                    <a:prstGeom prst="rect">
                      <a:avLst/>
                    </a:prstGeom>
                  </pic:spPr>
                </pic:pic>
              </a:graphicData>
            </a:graphic>
          </wp:inline>
        </w:drawing>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Click Run in the dialog box.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rsidR="004179F2" w:rsidRPr="002F04F7"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rsidR="00C86EF6" w:rsidRDefault="00C86EF6" w:rsidP="00C81022">
      <w:pPr>
        <w:pStyle w:val="Heading4"/>
        <w:ind w:left="720"/>
        <w:jc w:val="both"/>
        <w:rPr>
          <w:b/>
          <w:bCs/>
          <w:color w:val="002060"/>
        </w:rPr>
      </w:pPr>
      <w:bookmarkStart w:id="13" w:name="_3.1.4_Cloning_the"/>
      <w:bookmarkStart w:id="14" w:name="Section314"/>
      <w:bookmarkEnd w:id="13"/>
      <w:r>
        <w:rPr>
          <w:b/>
          <w:color w:val="002060"/>
        </w:rPr>
        <w:lastRenderedPageBreak/>
        <w:t>3</w:t>
      </w:r>
      <w:r w:rsidRPr="00AF0EBF">
        <w:rPr>
          <w:b/>
          <w:color w:val="002060"/>
        </w:rPr>
        <w:t>.</w:t>
      </w:r>
      <w:r>
        <w:rPr>
          <w:b/>
          <w:color w:val="002060"/>
        </w:rPr>
        <w:t>1</w:t>
      </w:r>
      <w:r w:rsidRPr="00AF0EBF">
        <w:rPr>
          <w:b/>
          <w:color w:val="002060"/>
        </w:rPr>
        <w:t>.</w:t>
      </w:r>
      <w:r>
        <w:rPr>
          <w:b/>
          <w:color w:val="002060"/>
        </w:rPr>
        <w:t xml:space="preserve">4 </w:t>
      </w:r>
      <w:bookmarkEnd w:id="14"/>
      <w:r>
        <w:rPr>
          <w:b/>
          <w:bCs/>
          <w:color w:val="002060"/>
        </w:rPr>
        <w:t>Cloning the VASL code repository for local development</w:t>
      </w:r>
    </w:p>
    <w:p w:rsidR="004179F2" w:rsidRDefault="00C86EF6" w:rsidP="00F4240E">
      <w:pPr>
        <w:ind w:left="1440"/>
        <w:jc w:val="both"/>
      </w:pPr>
      <w:r>
        <w:t xml:space="preserve">1. </w:t>
      </w:r>
      <w:r w:rsidR="0075027E">
        <w:t xml:space="preserve">In order to </w:t>
      </w:r>
      <w:r w:rsidR="002F7C98">
        <w:t>update</w:t>
      </w:r>
      <w:r w:rsidR="0075027E">
        <w:t xml:space="preserve"> the VASL code repository, it is necessary to join the vasl-developers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rsidR="00C86EF6" w:rsidRDefault="00896BA1" w:rsidP="00A7575A">
      <w:pPr>
        <w:ind w:left="1440"/>
        <w:jc w:val="both"/>
      </w:pPr>
      <w:r>
        <w:t>3</w:t>
      </w:r>
      <w:r w:rsidR="00C86EF6">
        <w:t>. Search for “VASL”</w:t>
      </w:r>
      <w:r w:rsidR="004179F2">
        <w:t>.</w:t>
      </w:r>
    </w:p>
    <w:p w:rsidR="00C86EF6" w:rsidRDefault="00896BA1" w:rsidP="00A7575A">
      <w:pPr>
        <w:ind w:left="1440"/>
        <w:jc w:val="both"/>
      </w:pPr>
      <w:r>
        <w:t>4</w:t>
      </w:r>
      <w:r w:rsidR="00C86EF6">
        <w:t>. Select “vasl-developers/vasl” (click on the ‘vasl’ at the end as it is a separate hyperlink)</w:t>
      </w:r>
      <w:r w:rsidR="004179F2">
        <w:t>.</w:t>
      </w:r>
    </w:p>
    <w:p w:rsidR="00DF4F6F" w:rsidRDefault="00896BA1" w:rsidP="00A7575A">
      <w:pPr>
        <w:ind w:left="1440"/>
        <w:jc w:val="both"/>
      </w:pPr>
      <w:bookmarkStart w:id="15" w:name="Section314Step5"/>
      <w:r>
        <w:t>5</w:t>
      </w:r>
      <w:r w:rsidR="00DF4F6F">
        <w:t>.</w:t>
      </w:r>
      <w:bookmarkEnd w:id="15"/>
      <w:r w:rsidR="00DF4F6F">
        <w:t xml:space="preserve"> Click on Branch-develop and type a name for a new branch in the textbox then click on “Create Branch:”. If “Create Branch:” does not appear, check that you are a member of the vasl-developers group.</w:t>
      </w:r>
      <w:r w:rsidR="00F4240E">
        <w:t xml:space="preserve"> For those wishing to develop and contribute code, please start your branch name with the prefix “feature/”.</w:t>
      </w:r>
    </w:p>
    <w:p w:rsidR="00896BA1" w:rsidRDefault="00896BA1" w:rsidP="00A7575A">
      <w:pPr>
        <w:ind w:left="1440"/>
        <w:jc w:val="both"/>
      </w:pPr>
      <w:r>
        <w:t>6. Copy the HTTPS Clone URL for your branch to the Clipboard.</w:t>
      </w:r>
    </w:p>
    <w:p w:rsidR="000114DC" w:rsidRDefault="000114DC" w:rsidP="00A7575A">
      <w:pPr>
        <w:ind w:left="1440"/>
        <w:jc w:val="both"/>
      </w:pPr>
      <w:r>
        <w:rPr>
          <w:noProof/>
          <w:lang w:eastAsia="en-US"/>
        </w:rPr>
        <w:drawing>
          <wp:inline distT="0" distB="0" distL="0" distR="0" wp14:anchorId="6AA2130B" wp14:editId="66C174EB">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357" cy="1736509"/>
                    </a:xfrm>
                    <a:prstGeom prst="rect">
                      <a:avLst/>
                    </a:prstGeom>
                  </pic:spPr>
                </pic:pic>
              </a:graphicData>
            </a:graphic>
          </wp:inline>
        </w:drawing>
      </w:r>
    </w:p>
    <w:p w:rsidR="00DF4F6F" w:rsidRDefault="00896BA1" w:rsidP="00A7575A">
      <w:pPr>
        <w:ind w:left="1440"/>
        <w:jc w:val="both"/>
      </w:pPr>
      <w:bookmarkStart w:id="16" w:name="Section314Step7"/>
      <w:r>
        <w:t>7</w:t>
      </w:r>
      <w:r w:rsidR="00DF4F6F">
        <w:t>.</w:t>
      </w:r>
      <w:bookmarkEnd w:id="16"/>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rsidR="00DF4F6F" w:rsidRDefault="000114DC" w:rsidP="00A7575A">
      <w:pPr>
        <w:ind w:left="1440"/>
        <w:jc w:val="both"/>
      </w:pPr>
      <w:bookmarkStart w:id="17" w:name="Section314Step8"/>
      <w:r>
        <w:t>8</w:t>
      </w:r>
      <w:r w:rsidR="00DF4F6F">
        <w:t>.</w:t>
      </w:r>
      <w:bookmarkEnd w:id="17"/>
      <w:r w:rsidR="00DF4F6F">
        <w:t xml:space="preserve"> Click the Clone/New button</w:t>
      </w:r>
      <w:r w:rsidR="004179F2">
        <w:t>.</w:t>
      </w:r>
    </w:p>
    <w:p w:rsidR="000114DC" w:rsidRDefault="000114DC" w:rsidP="00A7575A">
      <w:pPr>
        <w:ind w:left="1440"/>
        <w:jc w:val="both"/>
      </w:pPr>
      <w:r>
        <w:rPr>
          <w:noProof/>
          <w:lang w:eastAsia="en-US"/>
        </w:rPr>
        <w:drawing>
          <wp:inline distT="0" distB="0" distL="0" distR="0" wp14:anchorId="043DCC58" wp14:editId="51D5036A">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rsidR="00896BA1" w:rsidRDefault="000114DC" w:rsidP="00A7575A">
      <w:pPr>
        <w:ind w:left="1440"/>
        <w:jc w:val="both"/>
      </w:pPr>
      <w:bookmarkStart w:id="18" w:name="Section314Step10"/>
      <w:r>
        <w:t>10</w:t>
      </w:r>
      <w:bookmarkEnd w:id="18"/>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rsidR="000114DC" w:rsidRDefault="00E96195" w:rsidP="00A7575A">
      <w:pPr>
        <w:ind w:left="1440"/>
        <w:jc w:val="both"/>
      </w:pPr>
      <w:r>
        <w:rPr>
          <w:noProof/>
          <w:lang w:eastAsia="en-US"/>
        </w:rPr>
        <w:lastRenderedPageBreak/>
        <w:drawing>
          <wp:inline distT="0" distB="0" distL="0" distR="0" wp14:anchorId="73F0E33B" wp14:editId="7B4A3395">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9836" cy="1809018"/>
                    </a:xfrm>
                    <a:prstGeom prst="rect">
                      <a:avLst/>
                    </a:prstGeom>
                  </pic:spPr>
                </pic:pic>
              </a:graphicData>
            </a:graphic>
          </wp:inline>
        </w:drawing>
      </w:r>
    </w:p>
    <w:p w:rsidR="00896BA1" w:rsidRDefault="000114DC" w:rsidP="00A7575A">
      <w:pPr>
        <w:ind w:left="1440"/>
        <w:jc w:val="both"/>
      </w:pPr>
      <w:r>
        <w:t>11</w:t>
      </w:r>
      <w:r w:rsidR="00896BA1">
        <w:t>. Click on the Advanced Options dropdown arrow. Enter the name of your new branch into the “Checkout Branch” textbox.</w:t>
      </w:r>
    </w:p>
    <w:p w:rsidR="00896BA1" w:rsidRDefault="000114DC" w:rsidP="00A7575A">
      <w:pPr>
        <w:ind w:left="1440"/>
        <w:jc w:val="both"/>
      </w:pPr>
      <w:r>
        <w:t>12</w:t>
      </w:r>
      <w:r w:rsidR="00896BA1">
        <w:t>. Click Clone</w:t>
      </w:r>
      <w:r w:rsidR="004179F2">
        <w:t>.</w:t>
      </w:r>
    </w:p>
    <w:p w:rsidR="00896BA1" w:rsidRDefault="00896BA1" w:rsidP="00A7575A">
      <w:pPr>
        <w:ind w:left="1440"/>
        <w:jc w:val="both"/>
      </w:pPr>
      <w:r>
        <w:t xml:space="preserve">The cloning process will take several minutes depending on your computer. </w:t>
      </w:r>
    </w:p>
    <w:p w:rsidR="000D3A90" w:rsidRDefault="00B15695" w:rsidP="00C81022">
      <w:pPr>
        <w:pStyle w:val="Heading2"/>
        <w:jc w:val="both"/>
      </w:pPr>
      <w:bookmarkStart w:id="19" w:name="_4.0_working_with"/>
      <w:bookmarkStart w:id="20" w:name="_Toc430603401"/>
      <w:bookmarkEnd w:id="19"/>
      <w:r>
        <w:t xml:space="preserve">4.0 </w:t>
      </w:r>
      <w:r w:rsidR="00B7489A">
        <w:t>working with the code: intellij</w:t>
      </w:r>
      <w:bookmarkEnd w:id="20"/>
      <w:r w:rsidR="00304FC0">
        <w:t xml:space="preserve"> </w:t>
      </w:r>
    </w:p>
    <w:p w:rsidR="00B15695" w:rsidRDefault="00B15695" w:rsidP="00C81022">
      <w:pPr>
        <w:pStyle w:val="Heading3"/>
        <w:jc w:val="both"/>
      </w:pPr>
      <w:r>
        <w:t>4.1 The Intellij ide</w:t>
      </w:r>
    </w:p>
    <w:p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link their work to larger teams and projects.</w:t>
      </w:r>
      <w:r w:rsidR="00F4240E">
        <w:t xml:space="preserve"> </w:t>
      </w:r>
    </w:p>
    <w:p w:rsid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rsidR="00560497" w:rsidRDefault="00560497" w:rsidP="00F4240E">
      <w:pPr>
        <w:ind w:left="720"/>
      </w:pPr>
    </w:p>
    <w:p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rsidR="00E242B0" w:rsidRDefault="00E242B0" w:rsidP="00C81022">
      <w:pPr>
        <w:ind w:left="720"/>
        <w:jc w:val="both"/>
        <w:rPr>
          <w:rFonts w:ascii="Segoe UI" w:hAnsi="Segoe UI" w:cs="Segoe UI"/>
          <w:color w:val="000000"/>
          <w:kern w:val="0"/>
          <w:sz w:val="20"/>
          <w:szCs w:val="20"/>
        </w:rPr>
      </w:pPr>
      <w:r>
        <w:rPr>
          <w:noProof/>
          <w:lang w:eastAsia="en-US"/>
        </w:rPr>
        <w:lastRenderedPageBreak/>
        <w:drawing>
          <wp:inline distT="0" distB="0" distL="0" distR="0" wp14:anchorId="68A9E3B9" wp14:editId="58920F24">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763" cy="1363594"/>
                    </a:xfrm>
                    <a:prstGeom prst="rect">
                      <a:avLst/>
                    </a:prstGeom>
                  </pic:spPr>
                </pic:pic>
              </a:graphicData>
            </a:graphic>
          </wp:inline>
        </w:drawing>
      </w:r>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rsidR="00491A4A" w:rsidRDefault="00491A4A" w:rsidP="00C81022">
      <w:pPr>
        <w:pStyle w:val="Heading4"/>
        <w:ind w:left="720"/>
        <w:jc w:val="both"/>
        <w:rPr>
          <w:b/>
          <w:bCs/>
          <w:color w:val="002060"/>
        </w:rPr>
      </w:pPr>
      <w:bookmarkStart w:id="21" w:name="_4.1.3_Setting_up"/>
      <w:bookmarkEnd w:id="21"/>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2" w:name="Section413Step1"/>
      <w:bookmarkStart w:id="23" w:name="_Toc430603402"/>
      <w:r w:rsidRPr="007A4B7B">
        <w:rPr>
          <w:rFonts w:asciiTheme="minorHAnsi" w:eastAsiaTheme="minorEastAsia" w:hAnsiTheme="minorHAnsi" w:cstheme="minorBidi"/>
          <w:caps w:val="0"/>
          <w:color w:val="auto"/>
          <w:sz w:val="22"/>
          <w:szCs w:val="22"/>
        </w:rPr>
        <w:t>1.</w:t>
      </w:r>
      <w:bookmarkEnd w:id="22"/>
      <w:r w:rsidRPr="007A4B7B">
        <w:rPr>
          <w:rFonts w:asciiTheme="minorHAnsi" w:eastAsiaTheme="minorEastAsia" w:hAnsiTheme="minorHAnsi" w:cstheme="minorBidi"/>
          <w:caps w:val="0"/>
          <w:color w:val="auto"/>
          <w:sz w:val="22"/>
          <w:szCs w:val="22"/>
        </w:rPr>
        <w:t xml:space="preserve"> Create the VASL project</w:t>
      </w:r>
      <w:bookmarkEnd w:id="23"/>
    </w:p>
    <w:p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rsidR="00491A4A" w:rsidRDefault="00491A4A" w:rsidP="00C81022">
      <w:pPr>
        <w:ind w:left="792"/>
        <w:jc w:val="both"/>
      </w:pPr>
      <w:r>
        <w:rPr>
          <w:noProof/>
          <w:lang w:eastAsia="en-US"/>
        </w:rPr>
        <w:drawing>
          <wp:anchor distT="0" distB="0" distL="114300" distR="114300" simplePos="0" relativeHeight="251656704" behindDoc="0" locked="0" layoutInCell="1" allowOverlap="1" wp14:anchorId="765BB73C" wp14:editId="37916CDD">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242B0" w:rsidRDefault="00E242B0" w:rsidP="00C81022">
      <w:pPr>
        <w:ind w:left="1440"/>
        <w:jc w:val="both"/>
      </w:pPr>
    </w:p>
    <w:p w:rsidR="00EC0425" w:rsidRDefault="00F114BB" w:rsidP="00F114BB">
      <w:pPr>
        <w:ind w:left="1440"/>
        <w:jc w:val="both"/>
      </w:pPr>
      <w:r>
        <w:rPr>
          <w:noProof/>
          <w:lang w:eastAsia="en-US"/>
        </w:rPr>
        <w:drawing>
          <wp:anchor distT="0" distB="0" distL="114300" distR="114300" simplePos="0" relativeHeight="251657728" behindDoc="0" locked="0" layoutInCell="1" allowOverlap="1" wp14:anchorId="610A1BB2" wp14:editId="5BD56B75">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1440"/>
        <w:jc w:val="both"/>
      </w:pPr>
      <w:r>
        <w:t xml:space="preserve">On the next screen, “Import Project”, ensure the </w:t>
      </w:r>
      <w:r w:rsidR="00FA4C4B">
        <w:t>“Create project from existing sources” button is selected then click Next. Leave the project name and location as is on the next screen and click Next.</w:t>
      </w:r>
    </w:p>
    <w:p w:rsidR="00FA4C4B" w:rsidRDefault="00FA4C4B" w:rsidP="00C81022">
      <w:pPr>
        <w:ind w:left="1440"/>
        <w:jc w:val="both"/>
      </w:pPr>
      <w:r>
        <w:t>On the subsequent screen, ensure the listed folders are checked and click Finish.</w:t>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r>
        <w:rPr>
          <w:noProof/>
          <w:lang w:eastAsia="en-US"/>
        </w:rPr>
        <w:drawing>
          <wp:anchor distT="0" distB="0" distL="114300" distR="114300" simplePos="0" relativeHeight="251658752" behindDoc="0" locked="0" layoutInCell="1" allowOverlap="1" wp14:anchorId="258841A5" wp14:editId="774B1E1F">
            <wp:simplePos x="0" y="0"/>
            <wp:positionH relativeFrom="column">
              <wp:posOffset>942975</wp:posOffset>
            </wp:positionH>
            <wp:positionV relativeFrom="paragraph">
              <wp:posOffset>-475615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9D6A03" w:rsidRDefault="009D6A03" w:rsidP="00C81022">
      <w:pPr>
        <w:ind w:left="1440"/>
        <w:jc w:val="both"/>
      </w:pPr>
      <w:r>
        <w:t>IntelliJ may give you the following messages:</w:t>
      </w:r>
    </w:p>
    <w:p w:rsidR="009D6A03" w:rsidRDefault="009D6A03" w:rsidP="00C81022">
      <w:pPr>
        <w:ind w:left="792"/>
        <w:jc w:val="both"/>
      </w:pPr>
      <w:r>
        <w:rPr>
          <w:noProof/>
          <w:lang w:eastAsia="en-US"/>
        </w:rPr>
        <w:drawing>
          <wp:anchor distT="0" distB="0" distL="114300" distR="114300" simplePos="0" relativeHeight="251659776" behindDoc="0" locked="0" layoutInCell="1" allowOverlap="1" wp14:anchorId="17CF7A88" wp14:editId="0D9C8335">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rsidR="009D6A03" w:rsidRDefault="009D6A03" w:rsidP="00C81022">
      <w:pPr>
        <w:ind w:left="792"/>
        <w:jc w:val="both"/>
      </w:pPr>
    </w:p>
    <w:p w:rsidR="009D6A03" w:rsidRDefault="009D6A03" w:rsidP="00C81022">
      <w:pPr>
        <w:ind w:left="792"/>
        <w:jc w:val="both"/>
      </w:pPr>
    </w:p>
    <w:p w:rsidR="009D6A03" w:rsidRDefault="009D6A03" w:rsidP="00C81022">
      <w:pPr>
        <w:ind w:left="792"/>
        <w:jc w:val="both"/>
      </w:pPr>
    </w:p>
    <w:p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rsidR="009D6A03" w:rsidRPr="007A4B7B" w:rsidRDefault="009D6A03" w:rsidP="00C81022">
      <w:pPr>
        <w:ind w:left="792"/>
        <w:jc w:val="both"/>
      </w:pPr>
      <w:r>
        <w:t xml:space="preserve"> </w:t>
      </w:r>
      <w:bookmarkStart w:id="24" w:name="Section413Step2"/>
      <w:r w:rsidRPr="007A4B7B">
        <w:t>2.</w:t>
      </w:r>
      <w:bookmarkEnd w:id="24"/>
      <w:r w:rsidRPr="007A4B7B">
        <w:t xml:space="preserve"> Configure the VASL project</w:t>
      </w:r>
    </w:p>
    <w:p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rsidR="009F4649" w:rsidRDefault="009F4649" w:rsidP="00C81022">
      <w:pPr>
        <w:ind w:left="1440"/>
        <w:jc w:val="both"/>
      </w:pPr>
      <w:r w:rsidRPr="00E10DA6">
        <w:t>Click on the Project language level dropdown and select “</w:t>
      </w:r>
      <w:r w:rsidR="00E10DA6" w:rsidRPr="00E10DA6">
        <w:t>5.0</w:t>
      </w:r>
      <w:r w:rsidRPr="00E10DA6">
        <w:t>“.</w:t>
      </w:r>
    </w:p>
    <w:p w:rsidR="00491A4A" w:rsidRDefault="009D6A03" w:rsidP="00C81022">
      <w:pPr>
        <w:ind w:left="792"/>
        <w:jc w:val="both"/>
      </w:pPr>
      <w:r>
        <w:rPr>
          <w:noProof/>
          <w:lang w:eastAsia="en-US"/>
        </w:rPr>
        <w:drawing>
          <wp:anchor distT="0" distB="0" distL="114300" distR="114300" simplePos="0" relativeHeight="251660800" behindDoc="0" locked="0" layoutInCell="1" allowOverlap="1" wp14:anchorId="48624CE3" wp14:editId="7E2C88F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96195" w:rsidRDefault="00E96195" w:rsidP="00C81022">
      <w:pPr>
        <w:ind w:left="1440"/>
        <w:jc w:val="both"/>
      </w:pPr>
    </w:p>
    <w:p w:rsidR="00900D37" w:rsidRDefault="00EE18EB" w:rsidP="00C81022">
      <w:pPr>
        <w:ind w:left="1440"/>
        <w:jc w:val="both"/>
      </w:pPr>
      <w:r>
        <w:t xml:space="preserve">Click the Modules tab and then the Dependencies tab. The list should include the following items. </w:t>
      </w:r>
    </w:p>
    <w:p w:rsidR="00900D37" w:rsidRDefault="00A646B6" w:rsidP="00C81022">
      <w:pPr>
        <w:ind w:left="1440"/>
        <w:jc w:val="both"/>
      </w:pPr>
      <w:r>
        <w:rPr>
          <w:noProof/>
          <w:lang w:eastAsia="en-US"/>
        </w:rPr>
        <w:lastRenderedPageBreak/>
        <w:drawing>
          <wp:inline distT="0" distB="0" distL="0" distR="0" wp14:anchorId="0D903AAA" wp14:editId="71273CD5">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3041" cy="1565500"/>
                    </a:xfrm>
                    <a:prstGeom prst="rect">
                      <a:avLst/>
                    </a:prstGeom>
                  </pic:spPr>
                </pic:pic>
              </a:graphicData>
            </a:graphic>
          </wp:inline>
        </w:drawing>
      </w:r>
    </w:p>
    <w:p w:rsidR="00491A4A" w:rsidRDefault="00EE18EB" w:rsidP="00C81022">
      <w:pPr>
        <w:ind w:left="1440"/>
        <w:jc w:val="both"/>
      </w:pPr>
      <w:r>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p>
    <w:p w:rsidR="00900D37" w:rsidRDefault="00900D37" w:rsidP="00C81022">
      <w:pPr>
        <w:ind w:left="1440"/>
        <w:jc w:val="both"/>
      </w:pPr>
      <w:r>
        <w:t>If the V</w:t>
      </w:r>
      <w:r w:rsidR="00A646B6">
        <w:t>engine</w:t>
      </w:r>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rsidR="00297FA5" w:rsidRDefault="00A646B6" w:rsidP="00C81022">
      <w:pPr>
        <w:ind w:left="1440"/>
        <w:jc w:val="both"/>
      </w:pPr>
      <w:r>
        <w:t xml:space="preserve">These </w:t>
      </w:r>
      <w:r w:rsidR="00E96195">
        <w:t xml:space="preserve">previous </w:t>
      </w:r>
      <w:r>
        <w:t>two steps must be done separately and the “Vengine-3.2.14.jar” item MUST be at the top of the list.</w:t>
      </w:r>
      <w:r w:rsidR="00297FA5">
        <w:t xml:space="preserve"> </w:t>
      </w:r>
    </w:p>
    <w:p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rsidR="00FC0B5C" w:rsidRDefault="0081322C" w:rsidP="00C81022">
      <w:pPr>
        <w:ind w:left="1440"/>
        <w:jc w:val="both"/>
      </w:pPr>
      <w:r>
        <w:rPr>
          <w:noProof/>
          <w:lang w:eastAsia="en-US"/>
        </w:rPr>
        <w:drawing>
          <wp:anchor distT="0" distB="0" distL="114300" distR="114300" simplePos="0" relativeHeight="251661824" behindDoc="0" locked="0" layoutInCell="1" allowOverlap="1" wp14:anchorId="0955B69C" wp14:editId="384B42A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142980" w:rsidP="00C81022">
      <w:pPr>
        <w:ind w:left="1440"/>
        <w:jc w:val="both"/>
      </w:pPr>
      <w:r>
        <w:lastRenderedPageBreak/>
        <w:t xml:space="preserve">For GitHub, click on the GitHub tab on the same Settings screen and enter your username and password for GitHub. Make sure Host shows GitHub.com and click Test to verify the connection is enabled and then click OK. </w:t>
      </w:r>
    </w:p>
    <w:p w:rsidR="00142980" w:rsidRDefault="00142980" w:rsidP="00C81022">
      <w:pPr>
        <w:ind w:left="1440"/>
        <w:jc w:val="both"/>
      </w:pPr>
      <w:r>
        <w:rPr>
          <w:noProof/>
          <w:lang w:eastAsia="en-US"/>
        </w:rPr>
        <w:drawing>
          <wp:inline distT="0" distB="0" distL="0" distR="0" wp14:anchorId="3A481107" wp14:editId="79C1FAA7">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1518" cy="1535520"/>
                    </a:xfrm>
                    <a:prstGeom prst="rect">
                      <a:avLst/>
                    </a:prstGeom>
                  </pic:spPr>
                </pic:pic>
              </a:graphicData>
            </a:graphic>
          </wp:inline>
        </w:drawing>
      </w:r>
    </w:p>
    <w:p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listbox, click the green + sign and select “Application”. Enter a name in the </w:t>
      </w:r>
      <w:r w:rsidR="00297FA5">
        <w:t>N</w:t>
      </w:r>
      <w:r w:rsidR="00297FA5" w:rsidRPr="00297FA5">
        <w:t>ame textbox and “VASSAL.launch.Player</w:t>
      </w:r>
      <w:r w:rsidR="00297FA5">
        <w:t>” in the Main Class textbox.</w:t>
      </w:r>
    </w:p>
    <w:p w:rsidR="00A646B6" w:rsidRDefault="000E5F3C" w:rsidP="00C81022">
      <w:pPr>
        <w:ind w:left="1440"/>
        <w:jc w:val="both"/>
      </w:pPr>
      <w:r>
        <w:t>Enter “</w:t>
      </w:r>
      <w:r w:rsidRPr="000E5F3C">
        <w:t>--standalone "</w:t>
      </w:r>
      <w:r w:rsidR="001F6117" w:rsidRPr="001F6117">
        <w:t>C:\Users\</w:t>
      </w:r>
      <w:r w:rsidR="001F6117">
        <w:t>&lt;you&gt;</w:t>
      </w:r>
      <w:r w:rsidR="001F6117" w:rsidRPr="001F6117">
        <w:t>\IdeaProjects\vasl\target</w:t>
      </w:r>
      <w:r w:rsidR="001F6117">
        <w:t>\</w:t>
      </w:r>
      <w:r w:rsidR="001F6117" w:rsidRPr="001F6117">
        <w:t>vasl-6.3.0-Snapshot.jar</w:t>
      </w:r>
      <w:r w:rsidRPr="000E5F3C">
        <w:t>"</w:t>
      </w:r>
      <w:r>
        <w:t xml:space="preserve"> in the Program Arguments textbox, using the directory where your current </w:t>
      </w:r>
      <w:r w:rsidR="00A8135A">
        <w:t xml:space="preserve">module </w:t>
      </w:r>
      <w:r>
        <w:t>file</w:t>
      </w:r>
      <w:r w:rsidR="00A8135A">
        <w:t>.</w:t>
      </w:r>
    </w:p>
    <w:p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p>
    <w:p w:rsidR="00E96195" w:rsidRDefault="00A8135A" w:rsidP="00C81022">
      <w:pPr>
        <w:ind w:left="1440"/>
        <w:jc w:val="both"/>
      </w:pPr>
      <w:r>
        <w:rPr>
          <w:noProof/>
          <w:lang w:eastAsia="en-US"/>
        </w:rPr>
        <w:drawing>
          <wp:inline distT="0" distB="0" distL="0" distR="0" wp14:anchorId="0A1404EA" wp14:editId="41EE9FAE">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6699" cy="1753580"/>
                    </a:xfrm>
                    <a:prstGeom prst="rect">
                      <a:avLst/>
                    </a:prstGeom>
                  </pic:spPr>
                </pic:pic>
              </a:graphicData>
            </a:graphic>
          </wp:inline>
        </w:drawing>
      </w:r>
    </w:p>
    <w:p w:rsidR="000E5F3C" w:rsidRDefault="000E5F3C" w:rsidP="00C81022">
      <w:pPr>
        <w:ind w:left="1440"/>
        <w:jc w:val="both"/>
      </w:pPr>
      <w:r>
        <w:t>Click OK.</w:t>
      </w:r>
    </w:p>
    <w:p w:rsidR="005F0FF6" w:rsidRDefault="005F0FF6" w:rsidP="00C81022">
      <w:pPr>
        <w:ind w:left="1440"/>
        <w:jc w:val="both"/>
      </w:pPr>
      <w:r>
        <w:t>Select Menu Run → Run “Your project name” to run the project.</w:t>
      </w:r>
    </w:p>
    <w:p w:rsidR="009F4649" w:rsidRDefault="009F4649" w:rsidP="009F4649">
      <w:pPr>
        <w:pStyle w:val="Heading4"/>
        <w:ind w:left="720"/>
        <w:jc w:val="both"/>
        <w:rPr>
          <w:b/>
          <w:bCs/>
          <w:color w:val="002060"/>
        </w:rPr>
      </w:pPr>
      <w:bookmarkStart w:id="25" w:name="_4.1.4_Cloning_the"/>
      <w:bookmarkEnd w:id="25"/>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Step 1 may contain minor differences. </w:t>
      </w:r>
    </w:p>
    <w:p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 IntelliJ, via </w:t>
      </w:r>
      <w:r w:rsidR="00247752">
        <w:t>Git</w:t>
      </w:r>
      <w:r w:rsidR="006619A1">
        <w:t>, will track all changes in your project directory and make them available to check in.</w:t>
      </w:r>
    </w:p>
    <w:p w:rsidR="006619A1" w:rsidRDefault="006619A1" w:rsidP="006619A1"/>
    <w:p w:rsidR="006619A1" w:rsidRDefault="00F7219E" w:rsidP="006619A1">
      <w:r>
        <w:rPr>
          <w:noProof/>
          <w:lang w:eastAsia="en-US"/>
        </w:rPr>
        <w:lastRenderedPageBreak/>
        <w:drawing>
          <wp:anchor distT="0" distB="0" distL="114300" distR="114300" simplePos="0" relativeHeight="251652608" behindDoc="0" locked="0" layoutInCell="1" allowOverlap="1" wp14:anchorId="669DE323" wp14:editId="521F9E3D">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Pr>
        <w:ind w:left="720"/>
      </w:pPr>
      <w:r>
        <w:t xml:space="preserve">In the dialog select </w:t>
      </w:r>
      <w:r w:rsidR="00247752">
        <w:t>Git from the Dropdown</w:t>
      </w:r>
      <w:r>
        <w:t>:</w:t>
      </w:r>
    </w:p>
    <w:p w:rsidR="006619A1" w:rsidRDefault="006619A1" w:rsidP="006619A1">
      <w:r>
        <w:rPr>
          <w:noProof/>
          <w:lang w:eastAsia="en-US"/>
        </w:rPr>
        <w:drawing>
          <wp:anchor distT="0" distB="0" distL="114300" distR="114300" simplePos="0" relativeHeight="251662848" behindDoc="0" locked="0" layoutInCell="1" allowOverlap="1" wp14:anchorId="28E44B9F" wp14:editId="5935C8E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rsidR="006619A1" w:rsidRDefault="006619A1" w:rsidP="006619A1"/>
    <w:p w:rsidR="00AC1C58" w:rsidRDefault="00AC1C58" w:rsidP="00AC1C58">
      <w:pPr>
        <w:ind w:left="720"/>
        <w:jc w:val="both"/>
      </w:pPr>
    </w:p>
    <w:p w:rsidR="006619A1" w:rsidRDefault="006619A1" w:rsidP="00AC1C58">
      <w:pPr>
        <w:ind w:left="720"/>
        <w:jc w:val="both"/>
      </w:pPr>
    </w:p>
    <w:p w:rsidR="006619A1" w:rsidRDefault="006619A1" w:rsidP="00AC1C58">
      <w:pPr>
        <w:ind w:left="720"/>
        <w:jc w:val="both"/>
      </w:pPr>
    </w:p>
    <w:p w:rsidR="006619A1" w:rsidRDefault="006619A1" w:rsidP="00AC1C58">
      <w:pPr>
        <w:ind w:left="720"/>
        <w:jc w:val="both"/>
      </w:pPr>
    </w:p>
    <w:p w:rsidR="00F169BD" w:rsidRPr="00BC639C" w:rsidRDefault="00F169BD" w:rsidP="00AC1C58">
      <w:pPr>
        <w:ind w:left="720"/>
        <w:jc w:val="both"/>
      </w:pPr>
      <w:r>
        <w:t>3. Click Menu VCS → Checkout from Version Control → GitHub and follow the required steps.</w:t>
      </w:r>
    </w:p>
    <w:p w:rsidR="00B7489A" w:rsidRPr="00E42904" w:rsidRDefault="00B15695" w:rsidP="00C81022">
      <w:pPr>
        <w:pStyle w:val="Heading2"/>
        <w:jc w:val="both"/>
      </w:pPr>
      <w:bookmarkStart w:id="26" w:name="_Toc430603403"/>
      <w:r>
        <w:t xml:space="preserve">5.0 </w:t>
      </w:r>
      <w:r w:rsidR="00B7489A">
        <w:t xml:space="preserve">Managing the code: </w:t>
      </w:r>
      <w:r w:rsidR="007E7766">
        <w:t xml:space="preserve">more </w:t>
      </w:r>
      <w:r w:rsidR="001675DA">
        <w:t>SOURCETREE</w:t>
      </w:r>
      <w:bookmarkEnd w:id="26"/>
    </w:p>
    <w:p w:rsidR="007E7766" w:rsidRDefault="00B15695" w:rsidP="00C81022">
      <w:pPr>
        <w:pStyle w:val="Heading3"/>
        <w:jc w:val="both"/>
      </w:pPr>
      <w:r>
        <w:t xml:space="preserve">5.1 using </w:t>
      </w:r>
      <w:r w:rsidR="001675DA">
        <w:t>sOURCETREE AND</w:t>
      </w:r>
      <w:r>
        <w:t xml:space="preserve"> the ide to control code changes</w:t>
      </w:r>
    </w:p>
    <w:p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rsidR="00F114BB" w:rsidRDefault="00F114BB" w:rsidP="00C81022">
      <w:pPr>
        <w:ind w:left="720"/>
        <w:jc w:val="both"/>
        <w:rPr>
          <w:rFonts w:asciiTheme="majorHAnsi" w:eastAsiaTheme="majorEastAsia" w:hAnsiTheme="majorHAnsi" w:cstheme="majorBidi"/>
          <w:b/>
          <w:color w:val="002060"/>
        </w:rPr>
      </w:pPr>
    </w:p>
    <w:p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rsidR="00B745E1" w:rsidRDefault="00F169BD" w:rsidP="00C81022">
      <w:pPr>
        <w:ind w:left="720"/>
        <w:jc w:val="both"/>
        <w:rPr>
          <w:bCs/>
        </w:rPr>
      </w:pPr>
      <w:r w:rsidRPr="00F169BD">
        <w:rPr>
          <w:bCs/>
        </w:rPr>
        <w:t>Once you have cloned the code repository and created project within the IDE, you can now make changes to the code.</w:t>
      </w:r>
    </w:p>
    <w:p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rsidR="00B745E1" w:rsidRDefault="00B745E1" w:rsidP="00B745E1">
      <w:pPr>
        <w:ind w:left="1440"/>
        <w:jc w:val="both"/>
        <w:rPr>
          <w:bCs/>
        </w:rPr>
      </w:pPr>
      <w:r>
        <w:rPr>
          <w:bCs/>
        </w:rPr>
        <w:lastRenderedPageBreak/>
        <w:t>5.1.3.1 If you used SourceTree to clone the repository:</w:t>
      </w:r>
    </w:p>
    <w:p w:rsidR="00B745E1" w:rsidRDefault="00B745E1" w:rsidP="00B745E1">
      <w:pPr>
        <w:ind w:left="2160"/>
        <w:jc w:val="both"/>
        <w:rPr>
          <w:bCs/>
        </w:rPr>
      </w:pPr>
      <w:r>
        <w:rPr>
          <w:bCs/>
        </w:rPr>
        <w:t>1. Open SourceTree</w:t>
      </w:r>
      <w:r w:rsidR="00DF2AFA">
        <w:rPr>
          <w:bCs/>
        </w:rPr>
        <w:t>.</w:t>
      </w:r>
    </w:p>
    <w:p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rsidR="00DF2AFA" w:rsidRDefault="00DF2AFA" w:rsidP="00B745E1">
      <w:pPr>
        <w:ind w:left="2160"/>
        <w:jc w:val="both"/>
        <w:rPr>
          <w:bCs/>
        </w:rPr>
      </w:pPr>
      <w:r>
        <w:rPr>
          <w:noProof/>
          <w:lang w:eastAsia="en-US"/>
        </w:rPr>
        <w:drawing>
          <wp:inline distT="0" distB="0" distL="0" distR="0" wp14:anchorId="1FD4C066" wp14:editId="3D5FE459">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5709" cy="1439882"/>
                    </a:xfrm>
                    <a:prstGeom prst="rect">
                      <a:avLst/>
                    </a:prstGeom>
                  </pic:spPr>
                </pic:pic>
              </a:graphicData>
            </a:graphic>
          </wp:inline>
        </w:drawing>
      </w:r>
    </w:p>
    <w:p w:rsidR="00FE77B7" w:rsidRDefault="00DF2AFA" w:rsidP="00B745E1">
      <w:pPr>
        <w:ind w:left="2160"/>
        <w:jc w:val="both"/>
        <w:rPr>
          <w:bCs/>
        </w:rPr>
      </w:pPr>
      <w:r>
        <w:rPr>
          <w:bCs/>
        </w:rPr>
        <w:t xml:space="preserve">3. </w:t>
      </w:r>
      <w:r w:rsidR="00FE77B7">
        <w:rPr>
          <w:bCs/>
        </w:rPr>
        <w:t>In the Project Window, click on the File Status Tab.</w:t>
      </w:r>
    </w:p>
    <w:p w:rsidR="00FE77B7" w:rsidRDefault="00FE77B7" w:rsidP="00B745E1">
      <w:pPr>
        <w:ind w:left="2160"/>
        <w:jc w:val="both"/>
        <w:rPr>
          <w:bCs/>
        </w:rPr>
      </w:pPr>
      <w:r>
        <w:rPr>
          <w:noProof/>
          <w:lang w:eastAsia="en-US"/>
        </w:rPr>
        <w:drawing>
          <wp:inline distT="0" distB="0" distL="0" distR="0" wp14:anchorId="2271625A" wp14:editId="22CED08D">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5386" cy="1886136"/>
                    </a:xfrm>
                    <a:prstGeom prst="rect">
                      <a:avLst/>
                    </a:prstGeom>
                  </pic:spPr>
                </pic:pic>
              </a:graphicData>
            </a:graphic>
          </wp:inline>
        </w:drawing>
      </w:r>
    </w:p>
    <w:p w:rsidR="00DF2AFA" w:rsidRDefault="00FE77B7" w:rsidP="00B745E1">
      <w:pPr>
        <w:ind w:left="2160"/>
        <w:jc w:val="both"/>
        <w:rPr>
          <w:bCs/>
        </w:rPr>
      </w:pPr>
      <w:r>
        <w:rPr>
          <w:bCs/>
        </w:rPr>
        <w:t xml:space="preserve">4. Files ready to commit should be listed under Staged Files. If the files you want to commit appear under Unstaged files, click the checkbox beside the file to move it to Staged Files. Clicking the checkbox beside Unstaged files will move all the unstaged files to Staged Files at once. </w:t>
      </w:r>
    </w:p>
    <w:p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Unstaged files list. You can see examples of commit messages in Git repository and should put the issue number (E.g. #12) in the commit message. If you do Github will automatically link the issue to the commit. This is very handy. Here's an example: </w:t>
      </w:r>
      <w:hyperlink r:id="rId43" w:history="1">
        <w:r w:rsidR="00A73CD6">
          <w:rPr>
            <w:rStyle w:val="Hyperlink"/>
          </w:rPr>
          <w:t>https://github.com/vasl-developers/vasl/pull/227</w:t>
        </w:r>
      </w:hyperlink>
      <w:r w:rsidR="00A73CD6">
        <w:t>.</w:t>
      </w:r>
    </w:p>
    <w:p w:rsidR="00DF2AFA" w:rsidRDefault="00247752" w:rsidP="00B745E1">
      <w:pPr>
        <w:ind w:left="2160"/>
        <w:jc w:val="both"/>
        <w:rPr>
          <w:bCs/>
        </w:rPr>
      </w:pPr>
      <w:r>
        <w:rPr>
          <w:bCs/>
        </w:rPr>
        <w:t>6.</w:t>
      </w:r>
      <w:r w:rsidR="00A73CD6">
        <w:rPr>
          <w:bCs/>
        </w:rPr>
        <w:t xml:space="preserve"> </w:t>
      </w:r>
      <w:r w:rsidR="00DF2AFA">
        <w:rPr>
          <w:bCs/>
        </w:rPr>
        <w:t>Click “Commit”.</w:t>
      </w:r>
    </w:p>
    <w:p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rsidR="00FE77B7" w:rsidRDefault="00FE77B7" w:rsidP="00B745E1">
      <w:pPr>
        <w:ind w:left="2160"/>
        <w:jc w:val="both"/>
        <w:rPr>
          <w:bCs/>
        </w:rPr>
      </w:pPr>
      <w:r>
        <w:rPr>
          <w:bCs/>
        </w:rPr>
        <w:t xml:space="preserve">It is not necessary to immediately “Push” committed files. They will stay committed in SourceTree until pushed or uncommitted. </w:t>
      </w:r>
    </w:p>
    <w:p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p>
    <w:p w:rsidR="0064629D" w:rsidRDefault="0064629D" w:rsidP="0064629D">
      <w:pPr>
        <w:ind w:left="1440"/>
        <w:jc w:val="both"/>
        <w:rPr>
          <w:bCs/>
        </w:rPr>
      </w:pPr>
      <w:r>
        <w:rPr>
          <w:bCs/>
        </w:rPr>
        <w:t xml:space="preserve">5.1.3.2 If you cloned the VASL source code from within IntelliJ (or another IDE) as per </w:t>
      </w:r>
      <w:hyperlink w:anchor="_4.1.4_Cloning_the" w:history="1">
        <w:r w:rsidRPr="009003CC">
          <w:rPr>
            <w:rStyle w:val="Hyperlink"/>
            <w:bCs/>
          </w:rPr>
          <w:t>Section 4.1.4</w:t>
        </w:r>
      </w:hyperlink>
      <w:r>
        <w:rPr>
          <w:bCs/>
        </w:rPr>
        <w:t>:</w:t>
      </w:r>
    </w:p>
    <w:p w:rsidR="00361C1F" w:rsidRDefault="0064629D" w:rsidP="00361C1F">
      <w:pPr>
        <w:ind w:left="1440"/>
        <w:rPr>
          <w:bCs/>
        </w:rPr>
      </w:pPr>
      <w:r>
        <w:rPr>
          <w:bCs/>
        </w:rPr>
        <w:lastRenderedPageBreak/>
        <w:tab/>
      </w:r>
      <w:r w:rsidR="00361C1F">
        <w:rPr>
          <w:bCs/>
        </w:rPr>
        <w:t xml:space="preserve">1. Click Menu VCS → Commit Changes. </w:t>
      </w:r>
    </w:p>
    <w:p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rsidR="00361C1F" w:rsidRDefault="00361C1F" w:rsidP="00361C1F">
      <w:r>
        <w:rPr>
          <w:noProof/>
          <w:lang w:eastAsia="en-US"/>
        </w:rPr>
        <w:drawing>
          <wp:anchor distT="0" distB="0" distL="114300" distR="114300" simplePos="0" relativeHeight="251663872" behindDoc="0" locked="0" layoutInCell="1" allowOverlap="1" wp14:anchorId="6256162B" wp14:editId="1B9D4EA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rsidR="00361C1F" w:rsidRDefault="00361C1F" w:rsidP="00361C1F">
      <w:r>
        <w:rPr>
          <w:noProof/>
          <w:lang w:eastAsia="en-US"/>
        </w:rPr>
        <w:drawing>
          <wp:anchor distT="0" distB="0" distL="114300" distR="114300" simplePos="0" relativeHeight="251664896" behindDoc="0" locked="0" layoutInCell="1" allowOverlap="1">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bookmarkStart w:id="27" w:name="Section5132Step3"/>
      <w:r>
        <w:t>3</w:t>
      </w:r>
      <w:bookmarkEnd w:id="27"/>
      <w:r>
        <w:t xml:space="preserve">. Click Commit. </w:t>
      </w:r>
    </w:p>
    <w:p w:rsidR="00361C1F" w:rsidRDefault="00361C1F" w:rsidP="00361C1F">
      <w:pPr>
        <w:ind w:left="2160"/>
      </w:pPr>
      <w:r>
        <w:t>4. Select Menu VCS →</w:t>
      </w:r>
      <w:r w:rsidR="00CA23E3">
        <w:t xml:space="preserve"> Git → Push to push the changes to your branch on the Git Repository. </w:t>
      </w:r>
    </w:p>
    <w:p w:rsidR="00CA23E3" w:rsidRDefault="00CA23E3" w:rsidP="00361C1F">
      <w:pPr>
        <w:ind w:left="2160"/>
      </w:pPr>
      <w:r>
        <w:rPr>
          <w:noProof/>
          <w:lang w:eastAsia="en-US"/>
        </w:rPr>
        <w:lastRenderedPageBreak/>
        <w:drawing>
          <wp:inline distT="0" distB="0" distL="0" distR="0" wp14:anchorId="3BD37C06" wp14:editId="7E3DE806">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604" cy="2329049"/>
                    </a:xfrm>
                    <a:prstGeom prst="rect">
                      <a:avLst/>
                    </a:prstGeom>
                  </pic:spPr>
                </pic:pic>
              </a:graphicData>
            </a:graphic>
          </wp:inline>
        </w:drawing>
      </w:r>
    </w:p>
    <w:p w:rsidR="0064629D" w:rsidRPr="00F169BD" w:rsidRDefault="00CA23E3" w:rsidP="00CA23E3">
      <w:pPr>
        <w:ind w:left="2160"/>
        <w:rPr>
          <w:bCs/>
        </w:rPr>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rsidR="007E7766" w:rsidRDefault="00506CB2" w:rsidP="00C81022">
      <w:pPr>
        <w:pStyle w:val="Heading2"/>
        <w:jc w:val="both"/>
      </w:pPr>
      <w:bookmarkStart w:id="28" w:name="_Toc430603404"/>
      <w:r>
        <w:t xml:space="preserve">6.0 </w:t>
      </w:r>
      <w:r w:rsidR="007E7766">
        <w:t>Building the Vasl module: from maven</w:t>
      </w:r>
      <w:bookmarkEnd w:id="28"/>
      <w:r w:rsidR="007E7766">
        <w:t xml:space="preserve"> </w:t>
      </w:r>
    </w:p>
    <w:p w:rsidR="00506CB2" w:rsidRDefault="00506CB2" w:rsidP="00C81022">
      <w:pPr>
        <w:pStyle w:val="Heading3"/>
        <w:jc w:val="both"/>
      </w:pPr>
      <w:r>
        <w:t xml:space="preserve">6.1 Building the vasl Module </w:t>
      </w:r>
    </w:p>
    <w:p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"dist" folder (note there's no code there). For example, all of the images are in there. If you add counters, new images will be added and the build file will be modified to add the new counters to the counter tray. </w:t>
      </w:r>
    </w:p>
    <w:p w:rsidR="00BC639C" w:rsidRDefault="00032782" w:rsidP="00C81022">
      <w:pPr>
        <w:ind w:left="720"/>
        <w:jc w:val="both"/>
        <w:rPr>
          <w:b/>
          <w:color w:val="002060"/>
        </w:rPr>
      </w:pPr>
      <w:r w:rsidRPr="00032782">
        <w:rPr>
          <w:b/>
          <w:color w:val="002060"/>
        </w:rPr>
        <w:t>6.1.1 Building VASL: why you need it and what you need to do</w:t>
      </w:r>
    </w:p>
    <w:p w:rsidR="00CF1781" w:rsidRPr="00FB44E5" w:rsidRDefault="009F235F" w:rsidP="00C81022">
      <w:pPr>
        <w:ind w:left="720"/>
        <w:jc w:val="both"/>
      </w:pPr>
      <w:r>
        <w:t>Y</w:t>
      </w:r>
      <w:r w:rsidR="00CF1781" w:rsidRPr="00FB44E5">
        <w:t>ou should build the VASL module</w:t>
      </w:r>
      <w:r>
        <w:t xml:space="preserve"> if you added or changed files in the “dist” folder. </w:t>
      </w:r>
      <w:r w:rsidR="00CF1781" w:rsidRPr="00FB44E5">
        <w:t xml:space="preserve">This requires the use of software called Maven, which must be installed and then used to create the VASL module. </w:t>
      </w:r>
    </w:p>
    <w:p w:rsidR="00032782" w:rsidRDefault="00032782" w:rsidP="00C81022">
      <w:pPr>
        <w:ind w:left="720"/>
        <w:jc w:val="both"/>
        <w:rPr>
          <w:b/>
          <w:bCs/>
          <w:color w:val="002060"/>
        </w:rPr>
      </w:pPr>
      <w:r>
        <w:rPr>
          <w:b/>
          <w:bCs/>
          <w:color w:val="002060"/>
        </w:rPr>
        <w:t>6.1.2 Getting and setting up Maven</w:t>
      </w:r>
    </w:p>
    <w:p w:rsidR="00CF1781" w:rsidRDefault="00FB44E5" w:rsidP="00C81022">
      <w:pPr>
        <w:ind w:left="720"/>
        <w:jc w:val="both"/>
      </w:pPr>
      <w:r w:rsidRPr="00FB44E5">
        <w:t>Maven can be downloaded from</w:t>
      </w:r>
      <w:r>
        <w:rPr>
          <w:b/>
          <w:bCs/>
          <w:color w:val="002060"/>
        </w:rPr>
        <w:t xml:space="preserve"> </w:t>
      </w:r>
      <w:hyperlink r:id="rId47"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Once downloaded, click on the Install link on the page and then follow the install instructions. While not difficult, there are several particular steps that must be followed and it is preferable to use the instructions on the Maven site.</w:t>
      </w:r>
    </w:p>
    <w:p w:rsidR="0014453D" w:rsidRPr="00FB44E5" w:rsidRDefault="0014453D" w:rsidP="00C81022">
      <w:pPr>
        <w:ind w:left="720"/>
        <w:jc w:val="both"/>
      </w:pPr>
      <w:r>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“mvn –version” at the command line to display the installed version. </w:t>
      </w:r>
    </w:p>
    <w:p w:rsidR="00032782" w:rsidRDefault="00032782" w:rsidP="00C81022">
      <w:pPr>
        <w:ind w:left="720"/>
        <w:jc w:val="both"/>
        <w:rPr>
          <w:b/>
          <w:bCs/>
          <w:color w:val="002060"/>
        </w:rPr>
      </w:pPr>
      <w:r>
        <w:rPr>
          <w:b/>
          <w:bCs/>
          <w:color w:val="002060"/>
        </w:rPr>
        <w:t>6.1.3 Building the VASL module from Maven</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 xml:space="preserve">opy the "settings.xml.TEMPLATE"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r>
        <w:t xml:space="preserve">YourUserName” directory.  </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lastRenderedPageBreak/>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Winkey + R then type cmd</w:t>
      </w:r>
      <w:r>
        <w:t xml:space="preserve"> in the dialog box that appears.</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r>
        <w:t>chdir DirectoryName</w:t>
      </w:r>
      <w:r w:rsidR="0053527A">
        <w:t>”</w:t>
      </w:r>
      <w:r>
        <w:t xml:space="preserve"> at the command prompt where DirectoryName is the project directory (full path required)</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Pr="007F5F58" w:rsidRDefault="00716B69" w:rsidP="00107090">
      <w:pPr>
        <w:pStyle w:val="ListParagraph"/>
        <w:numPr>
          <w:ilvl w:val="1"/>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Example: chdir </w:t>
      </w:r>
      <w:r w:rsidRPr="00716B69">
        <w:t>C:\Users\dougr_000\IdeaProjects\STtest</w:t>
      </w:r>
    </w:p>
    <w:p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"mvn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 the final messages displayed will be similar to this:</w:t>
      </w:r>
      <w:r w:rsidR="005E0E39">
        <w:br/>
      </w:r>
      <w:r w:rsidR="005E0E39">
        <w:rPr>
          <w:noProof/>
          <w:lang w:eastAsia="en-US"/>
        </w:rPr>
        <w:drawing>
          <wp:inline distT="0" distB="0" distL="0" distR="0" wp14:anchorId="6F6BBE4C" wp14:editId="590E50B0">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8100" cy="722341"/>
                    </a:xfrm>
                    <a:prstGeom prst="rect">
                      <a:avLst/>
                    </a:prstGeom>
                  </pic:spPr>
                </pic:pic>
              </a:graphicData>
            </a:graphic>
          </wp:inline>
        </w:drawing>
      </w:r>
    </w:p>
    <w:p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rsidR="005E0E39" w:rsidRPr="005E0E39"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 xml:space="preserve">build creates a jar file in the target </w:t>
      </w:r>
    </w:p>
    <w:p w:rsidR="001151CB" w:rsidRPr="00107090" w:rsidRDefault="001151CB"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"mvn exec:exec"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p>
    <w:p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C86EF6" w:rsidRDefault="00C86EF6" w:rsidP="00C81022">
      <w:pPr>
        <w:spacing w:before="0" w:after="240" w:line="252" w:lineRule="auto"/>
        <w:ind w:left="0" w:right="0"/>
        <w:jc w:val="both"/>
      </w:pPr>
      <w:r>
        <w:br w:type="page"/>
      </w:r>
    </w:p>
    <w:p w:rsidR="007E7766" w:rsidRDefault="00C86EF6" w:rsidP="00C81022">
      <w:pPr>
        <w:jc w:val="both"/>
      </w:pPr>
      <w:bookmarkStart w:id="29" w:name="AnnexA"/>
      <w:r>
        <w:lastRenderedPageBreak/>
        <w:t>Annex A</w:t>
      </w:r>
      <w:bookmarkEnd w:id="29"/>
    </w:p>
    <w:p w:rsidR="00C86EF6" w:rsidRDefault="00C86EF6" w:rsidP="00C81022">
      <w:pPr>
        <w:pStyle w:val="Heading4"/>
        <w:jc w:val="both"/>
        <w:rPr>
          <w:b/>
          <w:bCs/>
          <w:color w:val="002060"/>
        </w:rPr>
      </w:pPr>
      <w:r>
        <w:rPr>
          <w:b/>
          <w:bCs/>
          <w:color w:val="002060"/>
        </w:rPr>
        <w:t>A Git primer</w:t>
      </w:r>
    </w:p>
    <w:p w:rsidR="00C86EF6" w:rsidRDefault="00C86EF6" w:rsidP="00C81022">
      <w:pPr>
        <w:jc w:val="both"/>
        <w:rPr>
          <w:rFonts w:ascii="Segoe UI" w:hAnsi="Segoe UI" w:cs="Segoe UI"/>
          <w:color w:val="000000"/>
          <w:kern w:val="0"/>
          <w:sz w:val="20"/>
          <w:szCs w:val="20"/>
        </w:rPr>
      </w:pPr>
      <w:r>
        <w:t xml:space="preserve">Below is a short primer on Git, based on “Getting Started with Git”, a more detailed resource found on the Git-scm website at </w:t>
      </w:r>
      <w:hyperlink r:id="rId49"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rsidR="00C86EF6" w:rsidRDefault="00C86EF6" w:rsidP="00C81022">
      <w:pPr>
        <w:jc w:val="both"/>
        <w:rPr>
          <w:lang w:val="en"/>
        </w:rPr>
      </w:pPr>
      <w:r w:rsidRPr="00B50B8D">
        <w:rPr>
          <w:lang w:val="en"/>
        </w:rPr>
        <w:t>This leads to the three main sections of a Git project: the Git directory, the working directory, and the staging area.</w:t>
      </w:r>
      <w:r>
        <w:rPr>
          <w:lang w:val="en"/>
        </w:rPr>
        <w:t xml:space="preserve"> </w:t>
      </w:r>
    </w:p>
    <w:p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rsidR="00C86EF6" w:rsidRDefault="00C86EF6" w:rsidP="00C81022">
      <w:pPr>
        <w:jc w:val="both"/>
        <w:rPr>
          <w:lang w:val="en"/>
        </w:rPr>
      </w:pPr>
      <w:r>
        <w:rPr>
          <w:lang w:val="en"/>
        </w:rPr>
        <w:t>The basic Git workflow goes something like this:</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rsidR="00C86EF6" w:rsidRDefault="00C86EF6" w:rsidP="00C81022">
      <w:pPr>
        <w:jc w:val="both"/>
        <w:rPr>
          <w:lang w:val="en"/>
        </w:rPr>
      </w:pPr>
      <w:r w:rsidRPr="00B50B8D">
        <w:rPr>
          <w:lang w:val="en"/>
        </w:rPr>
        <w:t xml:space="preserve">If a particular version of a file is in the Git directory, it’s considered committed. If it has been modified and was added to the staging area, it is staged. And if it was changed since it was checked out but has not been staged, it is modified. </w:t>
      </w:r>
    </w:p>
    <w:p w:rsidR="00C86EF6" w:rsidRDefault="00C86EF6" w:rsidP="00C81022">
      <w:pPr>
        <w:jc w:val="both"/>
        <w:rPr>
          <w:lang w:val="en"/>
        </w:rPr>
      </w:pPr>
      <w:r>
        <w:rPr>
          <w:lang w:val="en"/>
        </w:rPr>
        <w:t>There are a lot of different ways to use Git. There are the original command line tools, and there are many graphical user interfaces of varying capabilities. Some knowledge of Terminal in Mac or Command Prompt or Powershell in Windows would be useful.</w:t>
      </w:r>
    </w:p>
    <w:p w:rsidR="00C86EF6" w:rsidRDefault="00C86EF6" w:rsidP="00C81022">
      <w:pPr>
        <w:jc w:val="both"/>
      </w:pPr>
    </w:p>
    <w:sectPr w:rsidR="00C86EF6">
      <w:footerReference w:type="default" r:id="rId50"/>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4B9" w:rsidRDefault="00DB64B9">
      <w:r>
        <w:separator/>
      </w:r>
    </w:p>
  </w:endnote>
  <w:endnote w:type="continuationSeparator" w:id="0">
    <w:p w:rsidR="00DB64B9" w:rsidRDefault="00DB6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tc>
        <w:tcPr>
          <w:tcW w:w="750" w:type="pct"/>
        </w:tcPr>
        <w:p w:rsidR="009003CC" w:rsidRDefault="00DB64B9">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6-03-01T00:00:00Z">
                <w:dateFormat w:val="M/d/yyyy"/>
                <w:lid w:val="en-US"/>
                <w:storeMappedDataAs w:val="dateTime"/>
                <w:calendar w:val="gregorian"/>
              </w:date>
            </w:sdtPr>
            <w:sdtEndPr/>
            <w:sdtContent>
              <w:r w:rsidR="00F7219E">
                <w:t>3/1/2016</w:t>
              </w:r>
            </w:sdtContent>
          </w:sdt>
        </w:p>
      </w:tc>
      <w:tc>
        <w:tcPr>
          <w:tcW w:w="3500" w:type="pct"/>
        </w:tcPr>
        <w:p w:rsidR="009003CC" w:rsidRDefault="00DB64B9">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getting started with vasl development</w:t>
              </w:r>
            </w:sdtContent>
          </w:sdt>
        </w:p>
      </w:tc>
      <w:tc>
        <w:tcPr>
          <w:tcW w:w="750" w:type="pct"/>
        </w:tcPr>
        <w:p w:rsidR="009003CC" w:rsidRDefault="009003CC">
          <w:pPr>
            <w:pStyle w:val="Footer"/>
            <w:jc w:val="right"/>
          </w:pPr>
          <w:r>
            <w:fldChar w:fldCharType="begin"/>
          </w:r>
          <w:r>
            <w:instrText xml:space="preserve"> PAGE   \* MERGEFORMAT </w:instrText>
          </w:r>
          <w:r>
            <w:fldChar w:fldCharType="separate"/>
          </w:r>
          <w:r w:rsidR="00AC1189">
            <w:rPr>
              <w:noProof/>
            </w:rPr>
            <w:t>1</w:t>
          </w:r>
          <w:r>
            <w:rPr>
              <w:noProof/>
            </w:rPr>
            <w:fldChar w:fldCharType="end"/>
          </w:r>
        </w:p>
      </w:tc>
    </w:tr>
  </w:tbl>
  <w:p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4B9" w:rsidRDefault="00DB64B9">
      <w:r>
        <w:separator/>
      </w:r>
    </w:p>
  </w:footnote>
  <w:footnote w:type="continuationSeparator" w:id="0">
    <w:p w:rsidR="00DB64B9" w:rsidRDefault="00DB64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7DA"/>
    <w:rsid w:val="000114DC"/>
    <w:rsid w:val="00023EC6"/>
    <w:rsid w:val="00032782"/>
    <w:rsid w:val="00050480"/>
    <w:rsid w:val="00052576"/>
    <w:rsid w:val="00061851"/>
    <w:rsid w:val="000728ED"/>
    <w:rsid w:val="000775A4"/>
    <w:rsid w:val="000B1952"/>
    <w:rsid w:val="000D3A90"/>
    <w:rsid w:val="000E00DC"/>
    <w:rsid w:val="000E5F3C"/>
    <w:rsid w:val="000F2A41"/>
    <w:rsid w:val="00107090"/>
    <w:rsid w:val="001151CB"/>
    <w:rsid w:val="001256C4"/>
    <w:rsid w:val="00142980"/>
    <w:rsid w:val="0014453D"/>
    <w:rsid w:val="001675DA"/>
    <w:rsid w:val="00181FF7"/>
    <w:rsid w:val="00183085"/>
    <w:rsid w:val="001B1747"/>
    <w:rsid w:val="001B7F21"/>
    <w:rsid w:val="001D0DD3"/>
    <w:rsid w:val="001D2301"/>
    <w:rsid w:val="001E0137"/>
    <w:rsid w:val="001F23B0"/>
    <w:rsid w:val="001F6117"/>
    <w:rsid w:val="00210E17"/>
    <w:rsid w:val="00247752"/>
    <w:rsid w:val="00296EE4"/>
    <w:rsid w:val="00297FA5"/>
    <w:rsid w:val="002C015E"/>
    <w:rsid w:val="002E46F3"/>
    <w:rsid w:val="002F04F7"/>
    <w:rsid w:val="002F6C62"/>
    <w:rsid w:val="002F7C98"/>
    <w:rsid w:val="00304FC0"/>
    <w:rsid w:val="00335954"/>
    <w:rsid w:val="00361C1F"/>
    <w:rsid w:val="0037255C"/>
    <w:rsid w:val="00373C88"/>
    <w:rsid w:val="003D45A6"/>
    <w:rsid w:val="003E278E"/>
    <w:rsid w:val="003F1E5A"/>
    <w:rsid w:val="00401295"/>
    <w:rsid w:val="004179F2"/>
    <w:rsid w:val="0043193E"/>
    <w:rsid w:val="0046663B"/>
    <w:rsid w:val="00473111"/>
    <w:rsid w:val="00484E05"/>
    <w:rsid w:val="00491A4A"/>
    <w:rsid w:val="004A3BA2"/>
    <w:rsid w:val="004C3954"/>
    <w:rsid w:val="004D6136"/>
    <w:rsid w:val="005060B3"/>
    <w:rsid w:val="00506CB2"/>
    <w:rsid w:val="00510C91"/>
    <w:rsid w:val="00515AD9"/>
    <w:rsid w:val="0053527A"/>
    <w:rsid w:val="00560497"/>
    <w:rsid w:val="00562209"/>
    <w:rsid w:val="005727DA"/>
    <w:rsid w:val="0057285B"/>
    <w:rsid w:val="00576982"/>
    <w:rsid w:val="0059402E"/>
    <w:rsid w:val="005A382B"/>
    <w:rsid w:val="005B498F"/>
    <w:rsid w:val="005C2A8E"/>
    <w:rsid w:val="005E0E39"/>
    <w:rsid w:val="005F0FF6"/>
    <w:rsid w:val="005F124E"/>
    <w:rsid w:val="005F142E"/>
    <w:rsid w:val="00614B5F"/>
    <w:rsid w:val="0064629D"/>
    <w:rsid w:val="006619A1"/>
    <w:rsid w:val="00697ABE"/>
    <w:rsid w:val="006A7430"/>
    <w:rsid w:val="006B1940"/>
    <w:rsid w:val="006B1B9A"/>
    <w:rsid w:val="006B6FD3"/>
    <w:rsid w:val="006C3B6F"/>
    <w:rsid w:val="006F4066"/>
    <w:rsid w:val="006F514E"/>
    <w:rsid w:val="007167E1"/>
    <w:rsid w:val="00716B69"/>
    <w:rsid w:val="0075027E"/>
    <w:rsid w:val="0077667D"/>
    <w:rsid w:val="007A4B7B"/>
    <w:rsid w:val="007A6895"/>
    <w:rsid w:val="007E7766"/>
    <w:rsid w:val="007F2673"/>
    <w:rsid w:val="007F5F58"/>
    <w:rsid w:val="0081322C"/>
    <w:rsid w:val="00830769"/>
    <w:rsid w:val="00893EB3"/>
    <w:rsid w:val="00896BA1"/>
    <w:rsid w:val="008C329A"/>
    <w:rsid w:val="008D1DB0"/>
    <w:rsid w:val="008D4704"/>
    <w:rsid w:val="009003CC"/>
    <w:rsid w:val="00900D37"/>
    <w:rsid w:val="00911ADD"/>
    <w:rsid w:val="0092080B"/>
    <w:rsid w:val="00923BAF"/>
    <w:rsid w:val="009509A5"/>
    <w:rsid w:val="00967C53"/>
    <w:rsid w:val="00990AF1"/>
    <w:rsid w:val="009B5E90"/>
    <w:rsid w:val="009C7244"/>
    <w:rsid w:val="009D6A03"/>
    <w:rsid w:val="009F235F"/>
    <w:rsid w:val="009F4649"/>
    <w:rsid w:val="00A35037"/>
    <w:rsid w:val="00A445B2"/>
    <w:rsid w:val="00A47751"/>
    <w:rsid w:val="00A53A9D"/>
    <w:rsid w:val="00A57305"/>
    <w:rsid w:val="00A646B6"/>
    <w:rsid w:val="00A73CD6"/>
    <w:rsid w:val="00A7575A"/>
    <w:rsid w:val="00A8135A"/>
    <w:rsid w:val="00AC1189"/>
    <w:rsid w:val="00AC1C58"/>
    <w:rsid w:val="00AF0EBF"/>
    <w:rsid w:val="00AF495E"/>
    <w:rsid w:val="00AF54EF"/>
    <w:rsid w:val="00B12D5E"/>
    <w:rsid w:val="00B15695"/>
    <w:rsid w:val="00B45EDE"/>
    <w:rsid w:val="00B50B8D"/>
    <w:rsid w:val="00B54833"/>
    <w:rsid w:val="00B745E1"/>
    <w:rsid w:val="00B7489A"/>
    <w:rsid w:val="00BA50B4"/>
    <w:rsid w:val="00BC639C"/>
    <w:rsid w:val="00BE48D6"/>
    <w:rsid w:val="00BF36DC"/>
    <w:rsid w:val="00BF4ED9"/>
    <w:rsid w:val="00BF62A4"/>
    <w:rsid w:val="00C255F9"/>
    <w:rsid w:val="00C32C2E"/>
    <w:rsid w:val="00C73F84"/>
    <w:rsid w:val="00C81022"/>
    <w:rsid w:val="00C86EF6"/>
    <w:rsid w:val="00C924A1"/>
    <w:rsid w:val="00CA23E3"/>
    <w:rsid w:val="00CA547D"/>
    <w:rsid w:val="00CD32CE"/>
    <w:rsid w:val="00CF1781"/>
    <w:rsid w:val="00D30D10"/>
    <w:rsid w:val="00D74449"/>
    <w:rsid w:val="00DA61E0"/>
    <w:rsid w:val="00DB05DB"/>
    <w:rsid w:val="00DB64B9"/>
    <w:rsid w:val="00DF2AFA"/>
    <w:rsid w:val="00DF4F6F"/>
    <w:rsid w:val="00DF6F39"/>
    <w:rsid w:val="00E01214"/>
    <w:rsid w:val="00E10DA6"/>
    <w:rsid w:val="00E23350"/>
    <w:rsid w:val="00E242B0"/>
    <w:rsid w:val="00E42904"/>
    <w:rsid w:val="00E441C5"/>
    <w:rsid w:val="00E47A2A"/>
    <w:rsid w:val="00E72718"/>
    <w:rsid w:val="00E747CF"/>
    <w:rsid w:val="00E96195"/>
    <w:rsid w:val="00EC0425"/>
    <w:rsid w:val="00ED70EB"/>
    <w:rsid w:val="00EE18EB"/>
    <w:rsid w:val="00EE3FBF"/>
    <w:rsid w:val="00EE50ED"/>
    <w:rsid w:val="00F114BB"/>
    <w:rsid w:val="00F13DDF"/>
    <w:rsid w:val="00F14021"/>
    <w:rsid w:val="00F169BD"/>
    <w:rsid w:val="00F4240E"/>
    <w:rsid w:val="00F7219E"/>
    <w:rsid w:val="00FA4C4B"/>
    <w:rsid w:val="00FB44E5"/>
    <w:rsid w:val="00FC0B5C"/>
    <w:rsid w:val="00FC2A2F"/>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maven.apache.org/download.cgi"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hyperlink" Target="http://www.git-scm.com/"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hyperlink" Target="http://git-scm.com/book/en/v2/Getting-Started-About-Version-Control" TargetMode="Externa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hub.com/vasl-developers/vasl/pull/227" TargetMode="External"/><Relationship Id="rId48" Type="http://schemas.openxmlformats.org/officeDocument/2006/relationships/image" Target="media/image25.png"/><Relationship Id="rId8" Type="http://schemas.openxmlformats.org/officeDocument/2006/relationships/footnotes" Target="foot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B30"/>
    <w:rsid w:val="000C3BDA"/>
    <w:rsid w:val="001E1819"/>
    <w:rsid w:val="0022583A"/>
    <w:rsid w:val="002730AA"/>
    <w:rsid w:val="00295F51"/>
    <w:rsid w:val="002B6BE7"/>
    <w:rsid w:val="00380622"/>
    <w:rsid w:val="003A74B2"/>
    <w:rsid w:val="006A487E"/>
    <w:rsid w:val="00857315"/>
    <w:rsid w:val="008C0680"/>
    <w:rsid w:val="00947693"/>
    <w:rsid w:val="00B94205"/>
    <w:rsid w:val="00CF4E33"/>
    <w:rsid w:val="00D87385"/>
    <w:rsid w:val="00E222DD"/>
    <w:rsid w:val="00E86B30"/>
    <w:rsid w:val="00ED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EA44DE65-59FB-4E5B-B9F9-4A6FFFF97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138</TotalTime>
  <Pages>19</Pages>
  <Words>4361</Words>
  <Characters>24860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29163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10</cp:revision>
  <dcterms:created xsi:type="dcterms:W3CDTF">2015-10-23T16:00:00Z</dcterms:created>
  <dcterms:modified xsi:type="dcterms:W3CDTF">2016-02-28T16:24:00Z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