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10150343"/>
        <w:docPartObj>
          <w:docPartGallery w:val="Cover Pages"/>
          <w:docPartUnique/>
        </w:docPartObj>
      </w:sdtPr>
      <w:sdtEndPr>
        <w:rPr>
          <w:noProof/>
          <w:color w:val="775F55" w:themeColor="text2"/>
          <w:sz w:val="32"/>
          <w:szCs w:val="32"/>
        </w:rPr>
      </w:sdtEndPr>
      <w:sdtContent>
        <w:p w:rsidR="000D3A90" w:rsidRDefault="00304FC0" w:rsidP="00C81022">
          <w:pPr>
            <w:jc w:val="both"/>
            <w:rPr>
              <w:noProof/>
              <w:color w:val="775F55" w:themeColor="text2"/>
              <w:sz w:val="32"/>
              <w:szCs w:val="40"/>
            </w:rPr>
          </w:pPr>
          <w:r>
            <w:rPr>
              <w:noProof/>
              <w:lang w:eastAsia="en-US"/>
            </w:rPr>
            <mc:AlternateContent>
              <mc:Choice Requires="wps">
                <w:drawing>
                  <wp:anchor distT="0" distB="0" distL="114300" distR="114300" simplePos="0" relativeHeight="251660288" behindDoc="0" locked="1" layoutInCell="1" allowOverlap="1">
                    <wp:simplePos x="0" y="0"/>
                    <wp:positionH relativeFrom="margin">
                      <wp:align>right</wp:align>
                    </wp:positionH>
                    <wp:positionV relativeFrom="page">
                      <wp:posOffset>2873375</wp:posOffset>
                    </wp:positionV>
                    <wp:extent cx="5522976" cy="4544568"/>
                    <wp:effectExtent l="0" t="0" r="1905" b="889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45445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3CC" w:rsidRDefault="009003CC">
                                <w:pPr>
                                  <w:pStyle w:val="Logo"/>
                                </w:pPr>
                                <w:r>
                                  <w:rPr>
                                    <w:rFonts w:ascii="Arial" w:hAnsi="Arial" w:cs="Arial"/>
                                    <w:noProof/>
                                    <w:color w:val="546035"/>
                                    <w:sz w:val="17"/>
                                    <w:szCs w:val="17"/>
                                    <w:lang w:eastAsia="en-US"/>
                                  </w:rPr>
                                  <w:drawing>
                                    <wp:inline distT="0" distB="0" distL="0" distR="0" wp14:anchorId="61C29A84" wp14:editId="60EED4D3">
                                      <wp:extent cx="2571750" cy="685800"/>
                                      <wp:effectExtent l="0" t="0" r="0" b="0"/>
                                      <wp:docPr id="1" name="Picture 1" descr="VASSAL, the open-source boardgame engin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SSAL, the open-source boardgame engin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0" cy="685800"/>
                                              </a:xfrm>
                                              <a:prstGeom prst="rect">
                                                <a:avLst/>
                                              </a:prstGeom>
                                              <a:noFill/>
                                              <a:ln>
                                                <a:noFill/>
                                              </a:ln>
                                            </pic:spPr>
                                          </pic:pic>
                                        </a:graphicData>
                                      </a:graphic>
                                    </wp:inline>
                                  </w:drawing>
                                </w:r>
                              </w:p>
                              <w:sdt>
                                <w:sdtPr>
                                  <w:rPr>
                                    <w:color w:val="0070C0"/>
                                  </w:rPr>
                                  <w:alias w:val="Title"/>
                                  <w:tag w:val=""/>
                                  <w:id w:val="-1364747280"/>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EndPr/>
                                <w:sdtContent>
                                  <w:p w:rsidR="009003CC" w:rsidRDefault="009003CC">
                                    <w:pPr>
                                      <w:pStyle w:val="Title"/>
                                    </w:pPr>
                                    <w:r>
                                      <w:rPr>
                                        <w:color w:val="0070C0"/>
                                      </w:rPr>
                                      <w:t>getting started with vasl development</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9003CC" w:rsidRDefault="009003CC">
                                    <w:pPr>
                                      <w:pStyle w:val="Subtitle"/>
                                    </w:pPr>
                                    <w:r>
                                      <w:t>A step-by-step guide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26" type="#_x0000_t202" alt="Title and subtitle" style="position:absolute;left:0;text-align:left;margin-left:383.7pt;margin-top:226.25pt;width:434.9pt;height:357.8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" filled="f" stroked="f" strokeweight=".5pt">
                    <v:textbox inset="0,0,0,0">
                      <w:txbxContent>
                        <w:p w:rsidR="009003CC" w:rsidRDefault="009003CC">
                          <w:pPr>
                            <w:pStyle w:val="Logo"/>
                          </w:pPr>
                          <w:r>
                            <w:rPr>
                              <w:rFonts w:ascii="Arial" w:hAnsi="Arial" w:cs="Arial"/>
                              <w:noProof/>
                              <w:color w:val="546035"/>
                              <w:sz w:val="17"/>
                              <w:szCs w:val="17"/>
                              <w:lang w:eastAsia="en-US"/>
                            </w:rPr>
                            <w:drawing>
                              <wp:inline distT="0" distB="0" distL="0" distR="0" wp14:anchorId="61C29A84" wp14:editId="60EED4D3">
                                <wp:extent cx="2571750" cy="685800"/>
                                <wp:effectExtent l="0" t="0" r="0" b="0"/>
                                <wp:docPr id="1" name="Picture 1" descr="VASSAL, the open-source boardgame engin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SSAL, the open-source boardgame engin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0" cy="685800"/>
                                        </a:xfrm>
                                        <a:prstGeom prst="rect">
                                          <a:avLst/>
                                        </a:prstGeom>
                                        <a:noFill/>
                                        <a:ln>
                                          <a:noFill/>
                                        </a:ln>
                                      </pic:spPr>
                                    </pic:pic>
                                  </a:graphicData>
                                </a:graphic>
                              </wp:inline>
                            </w:drawing>
                          </w:r>
                        </w:p>
                        <w:sdt>
                          <w:sdtPr>
                            <w:rPr>
                              <w:color w:val="0070C0"/>
                            </w:rPr>
                            <w:alias w:val="Title"/>
                            <w:tag w:val=""/>
                            <w:id w:val="-1364747280"/>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EndPr/>
                          <w:sdtContent>
                            <w:p w:rsidR="009003CC" w:rsidRDefault="009003CC">
                              <w:pPr>
                                <w:pStyle w:val="Title"/>
                              </w:pPr>
                              <w:r>
                                <w:rPr>
                                  <w:color w:val="0070C0"/>
                                </w:rPr>
                                <w:t>getting started with vasl development</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9003CC" w:rsidRDefault="009003CC">
                              <w:pPr>
                                <w:pStyle w:val="Subtitle"/>
                              </w:pPr>
                              <w:r>
                                <w:t>A step-by-step guide</w:t>
                              </w:r>
                            </w:p>
                          </w:sdtContent>
                        </w:sdt>
                      </w:txbxContent>
                    </v:textbox>
                    <w10:wrap type="square" anchorx="margin" anchory="page"/>
                    <w10:anchorlock/>
                  </v:shape>
                </w:pict>
              </mc:Fallback>
            </mc:AlternateContent>
          </w:r>
          <w:r>
            <w:rPr>
              <w:noProof/>
              <w:lang w:eastAsia="en-US"/>
            </w:rPr>
            <mc:AlternateContent>
              <mc:Choice Requires="wps">
                <w:drawing>
                  <wp:anchor distT="0" distB="0" distL="114300" distR="114300" simplePos="0" relativeHeight="251662336" behindDoc="0" locked="1" layoutInCell="1" allowOverlap="1">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3CC" w:rsidRDefault="009003CC">
                                <w:pPr>
                                  <w:pStyle w:val="Subtitle"/>
                                </w:pPr>
                                <w:r>
                                  <w:t>Version 1.</w:t>
                                </w:r>
                                <w:r w:rsidR="00F7219E">
                                  <w:t>1</w:t>
                                </w:r>
                              </w:p>
                              <w:sdt>
                                <w:sdtPr>
                                  <w:alias w:val="Date"/>
                                  <w:tag w:val=""/>
                                  <w:id w:val="-340846552"/>
                                  <w:dataBinding w:prefixMappings="xmlns:ns0='http://schemas.microsoft.com/office/2006/coverPageProps' " w:xpath="/ns0:CoverPageProperties[1]/ns0:PublishDate[1]" w:storeItemID="{55AF091B-3C7A-41E3-B477-F2FDAA23CFDA}"/>
                                  <w:date w:fullDate="2016-03-01T00:00:00Z">
                                    <w:dateFormat w:val="MMMM d, yyyy"/>
                                    <w:lid w:val="en-US"/>
                                    <w:storeMappedDataAs w:val="dateTime"/>
                                    <w:calendar w:val="gregorian"/>
                                  </w:date>
                                </w:sdtPr>
                                <w:sdtEndPr/>
                                <w:sdtContent>
                                  <w:p w:rsidR="009003CC" w:rsidRDefault="00F7219E">
                                    <w:pPr>
                                      <w:pStyle w:val="Subtitle"/>
                                    </w:pPr>
                                    <w:r>
                                      <w:t>March 1, 2016</w:t>
                                    </w:r>
                                  </w:p>
                                </w:sdtContent>
                              </w:sdt>
                              <w:p w:rsidR="009003CC" w:rsidRDefault="009003CC" w:rsidP="001151CB">
                                <w:pPr>
                                  <w:spacing w:before="0"/>
                                  <w:jc w:val="right"/>
                                </w:pPr>
                              </w:p>
                              <w:p w:rsidR="009003CC" w:rsidRDefault="009003CC" w:rsidP="001151CB">
                                <w:pPr>
                                  <w:spacing w:before="0"/>
                                  <w:jc w:val="right"/>
                                </w:pPr>
                                <w:r>
                                  <w:t>This document will be updated</w:t>
                                </w:r>
                              </w:p>
                              <w:p w:rsidR="009003CC" w:rsidRPr="001151CB" w:rsidRDefault="009003CC" w:rsidP="001151CB">
                                <w:pPr>
                                  <w:spacing w:before="0"/>
                                  <w:jc w:val="right"/>
                                </w:pPr>
                                <w:r>
                                  <w:t>six months from the above date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id="Text Box 33" o:spid="_x0000_s1027" type="#_x0000_t202" alt="Version number and date" style="position:absolute;left:0;text-align:left;margin-left:237.05pt;margin-top:0;width:288.25pt;height:287.5pt;z-index:251662336;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" filled="f" stroked="f" strokeweight=".5pt">
                    <v:textbox style="mso-fit-shape-to-text:t" inset="0,0,0,0">
                      <w:txbxContent>
                        <w:p w:rsidR="009003CC" w:rsidRDefault="009003CC">
                          <w:pPr>
                            <w:pStyle w:val="Subtitle"/>
                          </w:pPr>
                          <w:r>
                            <w:t>Version 1.</w:t>
                          </w:r>
                          <w:r w:rsidR="00F7219E">
                            <w:t>1</w:t>
                          </w:r>
                        </w:p>
                        <w:sdt>
                          <w:sdtPr>
                            <w:alias w:val="Date"/>
                            <w:tag w:val=""/>
                            <w:id w:val="-340846552"/>
                            <w:dataBinding w:prefixMappings="xmlns:ns0='http://schemas.microsoft.com/office/2006/coverPageProps' " w:xpath="/ns0:CoverPageProperties[1]/ns0:PublishDate[1]" w:storeItemID="{55AF091B-3C7A-41E3-B477-F2FDAA23CFDA}"/>
                            <w:date w:fullDate="2016-03-01T00:00:00Z">
                              <w:dateFormat w:val="MMMM d, yyyy"/>
                              <w:lid w:val="en-US"/>
                              <w:storeMappedDataAs w:val="dateTime"/>
                              <w:calendar w:val="gregorian"/>
                            </w:date>
                          </w:sdtPr>
                          <w:sdtEndPr/>
                          <w:sdtContent>
                            <w:p w:rsidR="009003CC" w:rsidRDefault="00F7219E">
                              <w:pPr>
                                <w:pStyle w:val="Subtitle"/>
                              </w:pPr>
                              <w:r>
                                <w:t>March 1, 2016</w:t>
                              </w:r>
                            </w:p>
                          </w:sdtContent>
                        </w:sdt>
                        <w:p w:rsidR="009003CC" w:rsidRDefault="009003CC" w:rsidP="001151CB">
                          <w:pPr>
                            <w:spacing w:before="0"/>
                            <w:jc w:val="right"/>
                          </w:pPr>
                        </w:p>
                        <w:p w:rsidR="009003CC" w:rsidRDefault="009003CC" w:rsidP="001151CB">
                          <w:pPr>
                            <w:spacing w:before="0"/>
                            <w:jc w:val="right"/>
                          </w:pPr>
                          <w:r>
                            <w:t>This document will be updated</w:t>
                          </w:r>
                        </w:p>
                        <w:p w:rsidR="009003CC" w:rsidRPr="001151CB" w:rsidRDefault="009003CC" w:rsidP="001151CB">
                          <w:pPr>
                            <w:spacing w:before="0"/>
                            <w:jc w:val="right"/>
                          </w:pPr>
                          <w:r>
                            <w:t>six months from the above date</w:t>
                          </w:r>
                        </w:p>
                      </w:txbxContent>
                    </v:textbox>
                    <w10:wrap type="square" anchorx="margin" anchory="page"/>
                    <w10:anchorlock/>
                  </v:shape>
                </w:pict>
              </mc:Fallback>
            </mc:AlternateContent>
          </w:r>
          <w:r>
            <w:rPr>
              <w:noProof/>
              <w:lang w:eastAsia="en-US"/>
            </w:rPr>
            <mc:AlternateContent>
              <mc:Choice Requires="wps">
                <w:drawing>
                  <wp:anchor distT="0" distB="0" distL="114300" distR="114300" simplePos="0" relativeHeight="251661312" behindDoc="0" locked="1" layoutInCell="1" allowOverlap="1">
                    <wp:simplePos x="0" y="0"/>
                    <wp:positionH relativeFrom="margin">
                      <wp:align>right</wp:align>
                    </wp:positionH>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0" b="14605"/>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3CC" w:rsidRDefault="009003CC">
                                <w:pPr>
                                  <w:pStyle w:val="Contactinfo"/>
                                </w:pPr>
                                <w:r>
                                  <w:t>prepared by doug rimmer</w:t>
                                </w:r>
                              </w:p>
                              <w:p w:rsidR="009003CC" w:rsidRDefault="00697ABE">
                                <w:pPr>
                                  <w:pStyle w:val="Contactinfo"/>
                                </w:pPr>
                                <w:sdt>
                                  <w:sdtPr>
                                    <w:alias w:val="Company"/>
                                    <w:tag w:val=""/>
                                    <w:id w:val="733736139"/>
                                    <w:dataBinding w:prefixMappings="xmlns:ns0='http://schemas.openxmlformats.org/officeDocument/2006/extended-properties' " w:xpath="/ns0:Properties[1]/ns0:Company[1]" w:storeItemID="{6668398D-A668-4E3E-A5EB-62B293D839F1}"/>
                                    <w:text/>
                                  </w:sdtPr>
                                  <w:sdtEndPr/>
                                  <w:sdtContent>
                                    <w:r w:rsidR="009003CC">
                                      <w:t>dougrimmer@rogers.com</w:t>
                                    </w:r>
                                  </w:sdtContent>
                                </w:sdt>
                              </w:p>
                              <w:p w:rsidR="009003CC" w:rsidRDefault="00697ABE">
                                <w:pPr>
                                  <w:pStyle w:val="Contactinfo"/>
                                </w:pPr>
                                <w:sdt>
                                  <w:sdtPr>
                                    <w:alias w:val="Company Address"/>
                                    <w:tag w:val=""/>
                                    <w:id w:val="-1515219664"/>
                                    <w:showingPlcHdr/>
                                    <w:dataBinding w:prefixMappings="xmlns:ns0='http://schemas.microsoft.com/office/2006/coverPageProps' " w:xpath="/ns0:CoverPageProperties[1]/ns0:CompanyAddress[1]" w:storeItemID="{55AF091B-3C7A-41E3-B477-F2FDAA23CFDA}"/>
                                    <w:text/>
                                  </w:sdtPr>
                                  <w:sdtEndPr/>
                                  <w:sdtContent>
                                    <w:r w:rsidR="009003CC">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8000</wp14:pctHeight>
                    </wp14:sizeRelV>
                  </wp:anchor>
                </w:drawing>
              </mc:Choice>
              <mc:Fallback>
                <w:pict>
                  <v:shape id="Text Box 35" o:spid="_x0000_s1028" type="#_x0000_t202" alt="Presenter, company name and address" style="position:absolute;left:0;text-align:left;margin-left:401.8pt;margin-top:0;width:453pt;height:51.4pt;z-index:251661312;visibility:visible;mso-wrap-style:square;mso-width-percent:471;mso-height-percent:80;mso-top-percent:837;mso-wrap-distance-left:9pt;mso-wrap-distance-top:0;mso-wrap-distance-right:9pt;mso-wrap-distance-bottom:0;mso-position-horizontal:right;mso-position-horizontal-relative:margin;mso-position-vertical-relative:page;mso-width-percent:471;mso-height-percent:8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" filled="f" stroked="f" strokeweight=".5pt">
                    <v:textbox inset="0,0,0,0">
                      <w:txbxContent>
                        <w:p w:rsidR="009003CC" w:rsidRDefault="009003CC">
                          <w:pPr>
                            <w:pStyle w:val="Contactinfo"/>
                          </w:pPr>
                          <w:r>
                            <w:t>prepared by doug rimmer</w:t>
                          </w:r>
                        </w:p>
                        <w:p w:rsidR="009003CC" w:rsidRDefault="00697ABE">
                          <w:pPr>
                            <w:pStyle w:val="Contactinfo"/>
                          </w:pPr>
                          <w:sdt>
                            <w:sdtPr>
                              <w:alias w:val="Company"/>
                              <w:tag w:val=""/>
                              <w:id w:val="733736139"/>
                              <w:dataBinding w:prefixMappings="xmlns:ns0='http://schemas.openxmlformats.org/officeDocument/2006/extended-properties' " w:xpath="/ns0:Properties[1]/ns0:Company[1]" w:storeItemID="{6668398D-A668-4E3E-A5EB-62B293D839F1}"/>
                              <w:text/>
                            </w:sdtPr>
                            <w:sdtEndPr/>
                            <w:sdtContent>
                              <w:r w:rsidR="009003CC">
                                <w:t>dougrimmer@rogers.com</w:t>
                              </w:r>
                            </w:sdtContent>
                          </w:sdt>
                        </w:p>
                        <w:p w:rsidR="009003CC" w:rsidRDefault="00697ABE">
                          <w:pPr>
                            <w:pStyle w:val="Contactinfo"/>
                          </w:pPr>
                          <w:sdt>
                            <w:sdtPr>
                              <w:alias w:val="Company Address"/>
                              <w:tag w:val=""/>
                              <w:id w:val="-1515219664"/>
                              <w:showingPlcHdr/>
                              <w:dataBinding w:prefixMappings="xmlns:ns0='http://schemas.microsoft.com/office/2006/coverPageProps' " w:xpath="/ns0:CoverPageProperties[1]/ns0:CompanyAddress[1]" w:storeItemID="{55AF091B-3C7A-41E3-B477-F2FDAA23CFDA}"/>
                              <w:text/>
                            </w:sdtPr>
                            <w:sdtEndPr/>
                            <w:sdtContent>
                              <w:r w:rsidR="009003CC">
                                <w:t xml:space="preserve">     </w:t>
                              </w:r>
                            </w:sdtContent>
                          </w:sdt>
                        </w:p>
                      </w:txbxContent>
                    </v:textbox>
                    <w10:wrap type="square" anchorx="margin" anchory="page"/>
                    <w10:anchorlock/>
                  </v:shape>
                </w:pict>
              </mc:Fallback>
            </mc:AlternateContent>
          </w:r>
          <w:r>
            <w:rPr>
              <w:noProof/>
              <w:lang w:eastAsia="en-US"/>
            </w:rPr>
            <mc:AlternateContent>
              <mc:Choice Requires="wpg">
                <w:drawing>
                  <wp:anchor distT="0" distB="0" distL="114300" distR="114300" simplePos="0" relativeHeight="251659264" behindDoc="0" locked="1"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70C0"/>
                            </a:solidFill>
                          </wpg:grpSpPr>
                          <wps:wsp>
                            <wps:cNvPr id="39" name="Rectangle 39"/>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B1115A9" id="Group 38" o:spid="_x0000_s1026" alt="Decorative sidebar"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" filled="f"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" filled="f" stroked="f" strokeweight="1pt">
                      <v:path arrowok="t"/>
                      <o:lock v:ext="edit" aspectratio="t"/>
                    </v:rect>
                    <w10:wrap anchorx="page" anchory="page"/>
                    <w10:anchorlock/>
                  </v:group>
                </w:pict>
              </mc:Fallback>
            </mc:AlternateContent>
          </w:r>
          <w:r>
            <w:rPr>
              <w:noProof/>
              <w:color w:val="775F55" w:themeColor="text2"/>
              <w:sz w:val="32"/>
              <w:szCs w:val="32"/>
            </w:rPr>
            <w:br w:type="page"/>
          </w:r>
        </w:p>
      </w:sdtContent>
    </w:sdt>
    <w:bookmarkStart w:id="0" w:name="_Toc430603394" w:displacedByCustomXml="next"/>
    <w:sdt>
      <w:sdtPr>
        <w:alias w:val="Title"/>
        <w:tag w:val=""/>
        <w:id w:val="1535611796"/>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EndPr/>
      <w:sdtContent>
        <w:p w:rsidR="000D3A90" w:rsidRDefault="00E42904" w:rsidP="00C81022">
          <w:pPr>
            <w:pStyle w:val="Heading1"/>
            <w:jc w:val="both"/>
          </w:pPr>
          <w:r>
            <w:t>getting started with vasl development</w:t>
          </w:r>
        </w:p>
      </w:sdtContent>
    </w:sdt>
    <w:bookmarkEnd w:id="0" w:displacedByCustomXml="prev"/>
    <w:p w:rsidR="004C3954" w:rsidRDefault="004C3954">
      <w:pPr>
        <w:spacing w:before="0" w:after="240" w:line="252" w:lineRule="auto"/>
        <w:ind w:left="0" w:right="0"/>
      </w:pPr>
    </w:p>
    <w:p w:rsidR="004C3954" w:rsidRPr="004C3954" w:rsidRDefault="004C3954">
      <w:pPr>
        <w:pStyle w:val="TOC1"/>
        <w:tabs>
          <w:tab w:val="right" w:leader="dot" w:pos="9350"/>
        </w:tabs>
        <w:rPr>
          <w:rStyle w:val="Hyperlink"/>
          <w:smallCaps/>
        </w:rPr>
      </w:pPr>
      <w:r>
        <w:fldChar w:fldCharType="begin"/>
      </w:r>
      <w:r>
        <w:instrText xml:space="preserve"> TOC \o "1-2" \h \z \u </w:instrText>
      </w:r>
      <w:r>
        <w:fldChar w:fldCharType="separate"/>
      </w:r>
      <w:hyperlink w:anchor="_Toc430603395" w:history="1">
        <w:r w:rsidRPr="004C3954">
          <w:rPr>
            <w:rStyle w:val="Hyperlink"/>
            <w:b w:val="0"/>
            <w:bCs w:val="0"/>
            <w:caps w:val="0"/>
            <w:smallCaps/>
            <w:noProof/>
            <w:sz w:val="24"/>
            <w:szCs w:val="24"/>
          </w:rPr>
          <w:t>getting started with vasl development</w:t>
        </w:r>
        <w:r w:rsidRPr="004C3954">
          <w:rPr>
            <w:rStyle w:val="Hyperlink"/>
            <w:b w:val="0"/>
            <w:bCs w:val="0"/>
            <w:caps w:val="0"/>
            <w:smallCaps/>
            <w:webHidden/>
          </w:rPr>
          <w:tab/>
        </w:r>
        <w:r w:rsidRPr="004C3954">
          <w:rPr>
            <w:rStyle w:val="Hyperlink"/>
            <w:b w:val="0"/>
            <w:bCs w:val="0"/>
            <w:caps w:val="0"/>
            <w:smallCaps/>
            <w:webHidden/>
          </w:rPr>
          <w:fldChar w:fldCharType="begin"/>
        </w:r>
        <w:r w:rsidRPr="004C3954">
          <w:rPr>
            <w:rStyle w:val="Hyperlink"/>
            <w:b w:val="0"/>
            <w:bCs w:val="0"/>
            <w:caps w:val="0"/>
            <w:smallCaps/>
            <w:webHidden/>
          </w:rPr>
          <w:instrText xml:space="preserve"> PAGEREF _Toc430603395 \h </w:instrText>
        </w:r>
        <w:r w:rsidRPr="004C3954">
          <w:rPr>
            <w:rStyle w:val="Hyperlink"/>
            <w:b w:val="0"/>
            <w:bCs w:val="0"/>
            <w:caps w:val="0"/>
            <w:smallCaps/>
            <w:webHidden/>
          </w:rPr>
        </w:r>
        <w:r w:rsidRPr="004C3954">
          <w:rPr>
            <w:rStyle w:val="Hyperlink"/>
            <w:b w:val="0"/>
            <w:bCs w:val="0"/>
            <w:caps w:val="0"/>
            <w:smallCaps/>
            <w:webHidden/>
          </w:rPr>
          <w:fldChar w:fldCharType="separate"/>
        </w:r>
        <w:r w:rsidRPr="004C3954">
          <w:rPr>
            <w:rStyle w:val="Hyperlink"/>
            <w:b w:val="0"/>
            <w:bCs w:val="0"/>
            <w:caps w:val="0"/>
            <w:smallCaps/>
            <w:webHidden/>
          </w:rPr>
          <w:t>2</w:t>
        </w:r>
        <w:r w:rsidRPr="004C3954">
          <w:rPr>
            <w:rStyle w:val="Hyperlink"/>
            <w:b w:val="0"/>
            <w:bCs w:val="0"/>
            <w:caps w:val="0"/>
            <w:smallCaps/>
            <w:webHidden/>
          </w:rPr>
          <w:fldChar w:fldCharType="end"/>
        </w:r>
      </w:hyperlink>
    </w:p>
    <w:p w:rsidR="004C3954" w:rsidRPr="004C3954" w:rsidRDefault="00697ABE">
      <w:pPr>
        <w:pStyle w:val="TOC2"/>
        <w:tabs>
          <w:tab w:val="right" w:leader="dot" w:pos="9350"/>
        </w:tabs>
        <w:rPr>
          <w:rStyle w:val="Hyperlink"/>
        </w:rPr>
      </w:pPr>
      <w:hyperlink w:anchor="_Toc430603396" w:history="1">
        <w:r w:rsidR="004C3954" w:rsidRPr="004C3954">
          <w:rPr>
            <w:rStyle w:val="Hyperlink"/>
            <w:noProof/>
            <w:sz w:val="24"/>
            <w:szCs w:val="24"/>
          </w:rPr>
          <w:t>document overview</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_Toc430603396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2</w:t>
        </w:r>
        <w:r w:rsidR="004C3954" w:rsidRPr="004C3954">
          <w:rPr>
            <w:rStyle w:val="Hyperlink"/>
            <w:webHidden/>
          </w:rPr>
          <w:fldChar w:fldCharType="end"/>
        </w:r>
      </w:hyperlink>
    </w:p>
    <w:p w:rsidR="004C3954" w:rsidRPr="004C3954" w:rsidRDefault="00697ABE">
      <w:pPr>
        <w:pStyle w:val="TOC2"/>
        <w:tabs>
          <w:tab w:val="right" w:leader="dot" w:pos="9350"/>
        </w:tabs>
        <w:rPr>
          <w:rStyle w:val="Hyperlink"/>
        </w:rPr>
      </w:pPr>
      <w:hyperlink w:anchor="_Toc430603397" w:history="1">
        <w:r w:rsidR="004C3954" w:rsidRPr="004C3954">
          <w:rPr>
            <w:rStyle w:val="Hyperlink"/>
            <w:noProof/>
            <w:sz w:val="24"/>
            <w:szCs w:val="24"/>
          </w:rPr>
          <w:t>getting started overview</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_Toc430603397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2</w:t>
        </w:r>
        <w:r w:rsidR="004C3954" w:rsidRPr="004C3954">
          <w:rPr>
            <w:rStyle w:val="Hyperlink"/>
            <w:webHidden/>
          </w:rPr>
          <w:fldChar w:fldCharType="end"/>
        </w:r>
      </w:hyperlink>
    </w:p>
    <w:p w:rsidR="004C3954" w:rsidRPr="004C3954" w:rsidRDefault="00697ABE">
      <w:pPr>
        <w:pStyle w:val="TOC2"/>
        <w:tabs>
          <w:tab w:val="right" w:leader="dot" w:pos="9350"/>
        </w:tabs>
        <w:rPr>
          <w:rStyle w:val="Hyperlink"/>
        </w:rPr>
      </w:pPr>
      <w:hyperlink w:anchor="_Toc430603398" w:history="1">
        <w:r w:rsidR="004C3954" w:rsidRPr="004C3954">
          <w:rPr>
            <w:rStyle w:val="Hyperlink"/>
            <w:noProof/>
            <w:sz w:val="24"/>
            <w:szCs w:val="24"/>
          </w:rPr>
          <w:t xml:space="preserve">1.0 </w:t>
        </w:r>
        <w:r w:rsidR="004C3954" w:rsidRPr="00CD32CE">
          <w:rPr>
            <w:rStyle w:val="Heading3Char"/>
          </w:rPr>
          <w:t>vasl and vassal</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_Toc430603398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2</w:t>
        </w:r>
        <w:r w:rsidR="004C3954" w:rsidRPr="004C3954">
          <w:rPr>
            <w:rStyle w:val="Hyperlink"/>
            <w:webHidden/>
          </w:rPr>
          <w:fldChar w:fldCharType="end"/>
        </w:r>
      </w:hyperlink>
    </w:p>
    <w:p w:rsidR="004C3954" w:rsidRPr="004C3954" w:rsidRDefault="00697ABE">
      <w:pPr>
        <w:pStyle w:val="TOC2"/>
        <w:tabs>
          <w:tab w:val="right" w:leader="dot" w:pos="9350"/>
        </w:tabs>
        <w:rPr>
          <w:rStyle w:val="Hyperlink"/>
        </w:rPr>
      </w:pPr>
      <w:hyperlink w:anchor="_Toc430603399" w:history="1">
        <w:r w:rsidR="004C3954" w:rsidRPr="004C3954">
          <w:rPr>
            <w:rStyle w:val="Hyperlink"/>
            <w:noProof/>
            <w:sz w:val="24"/>
            <w:szCs w:val="24"/>
          </w:rPr>
          <w:t xml:space="preserve">2.0 </w:t>
        </w:r>
        <w:r w:rsidR="004C3954" w:rsidRPr="00CD32CE">
          <w:rPr>
            <w:rStyle w:val="Heading3Char"/>
          </w:rPr>
          <w:t>getting the underlying tools: jdk</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_Toc430603399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3</w:t>
        </w:r>
        <w:r w:rsidR="004C3954" w:rsidRPr="004C3954">
          <w:rPr>
            <w:rStyle w:val="Hyperlink"/>
            <w:webHidden/>
          </w:rPr>
          <w:fldChar w:fldCharType="end"/>
        </w:r>
      </w:hyperlink>
    </w:p>
    <w:p w:rsidR="004C3954" w:rsidRPr="004C3954" w:rsidRDefault="00697ABE">
      <w:pPr>
        <w:pStyle w:val="TOC2"/>
        <w:tabs>
          <w:tab w:val="right" w:leader="dot" w:pos="9350"/>
        </w:tabs>
        <w:rPr>
          <w:rStyle w:val="Hyperlink"/>
        </w:rPr>
      </w:pPr>
      <w:hyperlink w:anchor="_Toc430603400" w:history="1">
        <w:r w:rsidR="004C3954" w:rsidRPr="004C3954">
          <w:rPr>
            <w:rStyle w:val="Hyperlink"/>
            <w:noProof/>
            <w:sz w:val="24"/>
            <w:szCs w:val="24"/>
          </w:rPr>
          <w:t xml:space="preserve">3.0 </w:t>
        </w:r>
        <w:r w:rsidR="004C3954" w:rsidRPr="00CD32CE">
          <w:rPr>
            <w:rStyle w:val="Heading3Char"/>
          </w:rPr>
          <w:t>getting the code: github AND SOURCETREE</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_Toc430603400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4</w:t>
        </w:r>
        <w:r w:rsidR="004C3954" w:rsidRPr="004C3954">
          <w:rPr>
            <w:rStyle w:val="Hyperlink"/>
            <w:webHidden/>
          </w:rPr>
          <w:fldChar w:fldCharType="end"/>
        </w:r>
      </w:hyperlink>
    </w:p>
    <w:p w:rsidR="004C3954" w:rsidRPr="004C3954" w:rsidRDefault="00697ABE">
      <w:pPr>
        <w:pStyle w:val="TOC2"/>
        <w:tabs>
          <w:tab w:val="right" w:leader="dot" w:pos="9350"/>
        </w:tabs>
        <w:rPr>
          <w:rStyle w:val="Hyperlink"/>
        </w:rPr>
      </w:pPr>
      <w:hyperlink w:anchor="_Toc430603401" w:history="1">
        <w:r w:rsidR="004C3954" w:rsidRPr="004C3954">
          <w:rPr>
            <w:rStyle w:val="Hyperlink"/>
            <w:noProof/>
            <w:sz w:val="24"/>
            <w:szCs w:val="24"/>
          </w:rPr>
          <w:t xml:space="preserve">4.0 </w:t>
        </w:r>
        <w:r w:rsidR="004C3954" w:rsidRPr="00CD32CE">
          <w:rPr>
            <w:rStyle w:val="Heading3Char"/>
          </w:rPr>
          <w:t>working with the code: intellij</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_Toc430603401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7</w:t>
        </w:r>
        <w:r w:rsidR="004C3954" w:rsidRPr="004C3954">
          <w:rPr>
            <w:rStyle w:val="Hyperlink"/>
            <w:webHidden/>
          </w:rPr>
          <w:fldChar w:fldCharType="end"/>
        </w:r>
      </w:hyperlink>
    </w:p>
    <w:p w:rsidR="004C3954" w:rsidRPr="004C3954" w:rsidRDefault="00697ABE">
      <w:pPr>
        <w:pStyle w:val="TOC2"/>
        <w:tabs>
          <w:tab w:val="right" w:leader="dot" w:pos="9350"/>
        </w:tabs>
        <w:rPr>
          <w:rStyle w:val="Hyperlink"/>
        </w:rPr>
      </w:pPr>
      <w:hyperlink w:anchor="_Toc430603403" w:history="1">
        <w:r w:rsidR="004C3954" w:rsidRPr="004C3954">
          <w:rPr>
            <w:rStyle w:val="Hyperlink"/>
            <w:noProof/>
            <w:sz w:val="24"/>
            <w:szCs w:val="24"/>
          </w:rPr>
          <w:t xml:space="preserve">5.0 </w:t>
        </w:r>
        <w:r w:rsidR="004C3954" w:rsidRPr="00CD32CE">
          <w:rPr>
            <w:rStyle w:val="Heading3Char"/>
          </w:rPr>
          <w:t>Managing the code: more SOURCETREE</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_Toc430603403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12</w:t>
        </w:r>
        <w:r w:rsidR="004C3954" w:rsidRPr="004C3954">
          <w:rPr>
            <w:rStyle w:val="Hyperlink"/>
            <w:webHidden/>
          </w:rPr>
          <w:fldChar w:fldCharType="end"/>
        </w:r>
      </w:hyperlink>
    </w:p>
    <w:p w:rsidR="004C3954" w:rsidRPr="004C3954" w:rsidRDefault="00697ABE">
      <w:pPr>
        <w:pStyle w:val="TOC2"/>
        <w:tabs>
          <w:tab w:val="right" w:leader="dot" w:pos="9350"/>
        </w:tabs>
        <w:rPr>
          <w:rStyle w:val="Hyperlink"/>
        </w:rPr>
      </w:pPr>
      <w:hyperlink w:anchor="_Toc430603404" w:history="1">
        <w:r w:rsidR="004C3954" w:rsidRPr="004C3954">
          <w:rPr>
            <w:rStyle w:val="Hyperlink"/>
            <w:noProof/>
            <w:sz w:val="24"/>
            <w:szCs w:val="24"/>
          </w:rPr>
          <w:t>6.0</w:t>
        </w:r>
        <w:r w:rsidR="004C3954" w:rsidRPr="00CD32CE">
          <w:rPr>
            <w:rStyle w:val="Heading3Char"/>
          </w:rPr>
          <w:t xml:space="preserve"> Building the Vasl module: from maven</w:t>
        </w:r>
        <w:r w:rsidR="004C3954" w:rsidRPr="004C3954">
          <w:rPr>
            <w:rStyle w:val="Hyperlink"/>
            <w:webHidden/>
          </w:rPr>
          <w:tab/>
        </w:r>
        <w:r w:rsidR="004C3954" w:rsidRPr="004C3954">
          <w:rPr>
            <w:rStyle w:val="Hyperlink"/>
            <w:webHidden/>
          </w:rPr>
          <w:fldChar w:fldCharType="begin"/>
        </w:r>
        <w:r w:rsidR="004C3954" w:rsidRPr="004C3954">
          <w:rPr>
            <w:rStyle w:val="Hyperlink"/>
            <w:webHidden/>
          </w:rPr>
          <w:instrText xml:space="preserve"> PAGEREF _Toc430603404 \h </w:instrText>
        </w:r>
        <w:r w:rsidR="004C3954" w:rsidRPr="004C3954">
          <w:rPr>
            <w:rStyle w:val="Hyperlink"/>
            <w:webHidden/>
          </w:rPr>
        </w:r>
        <w:r w:rsidR="004C3954" w:rsidRPr="004C3954">
          <w:rPr>
            <w:rStyle w:val="Hyperlink"/>
            <w:webHidden/>
          </w:rPr>
          <w:fldChar w:fldCharType="separate"/>
        </w:r>
        <w:r w:rsidR="004C3954" w:rsidRPr="004C3954">
          <w:rPr>
            <w:rStyle w:val="Hyperlink"/>
            <w:webHidden/>
          </w:rPr>
          <w:t>15</w:t>
        </w:r>
        <w:r w:rsidR="004C3954" w:rsidRPr="004C3954">
          <w:rPr>
            <w:rStyle w:val="Hyperlink"/>
            <w:webHidden/>
          </w:rPr>
          <w:fldChar w:fldCharType="end"/>
        </w:r>
      </w:hyperlink>
    </w:p>
    <w:p w:rsidR="004C3954" w:rsidRDefault="004C3954">
      <w:pPr>
        <w:spacing w:before="0" w:after="240" w:line="252" w:lineRule="auto"/>
        <w:ind w:left="0" w:right="0"/>
        <w:rPr>
          <w:rFonts w:asciiTheme="majorHAnsi" w:eastAsiaTheme="majorEastAsia" w:hAnsiTheme="majorHAnsi" w:cstheme="majorBidi"/>
          <w:b/>
          <w:bCs/>
          <w:caps/>
          <w:color w:val="002060"/>
          <w:spacing w:val="20"/>
          <w:sz w:val="24"/>
          <w:szCs w:val="24"/>
        </w:rPr>
      </w:pPr>
      <w:r>
        <w:fldChar w:fldCharType="end"/>
      </w:r>
      <w:r>
        <w:br w:type="page"/>
      </w:r>
    </w:p>
    <w:bookmarkStart w:id="1" w:name="_Toc430603395" w:displacedByCustomXml="next"/>
    <w:sdt>
      <w:sdtPr>
        <w:rPr>
          <w:rFonts w:asciiTheme="majorHAnsi" w:eastAsiaTheme="majorEastAsia" w:hAnsiTheme="majorHAnsi" w:cstheme="majorBidi"/>
          <w:caps/>
          <w:color w:val="94B6D2" w:themeColor="accent1"/>
          <w:sz w:val="28"/>
          <w:szCs w:val="28"/>
        </w:rPr>
        <w:alias w:val="Title"/>
        <w:tag w:val=""/>
        <w:id w:val="1804890617"/>
        <w:placeholder>
          <w:docPart w:val="3DB161819E304E8EA43C4FB1D0206E90"/>
        </w:placeholder>
        <w:dataBinding w:prefixMappings="xmlns:ns0='http://purl.org/dc/elements/1.1/' xmlns:ns1='http://schemas.openxmlformats.org/package/2006/metadata/core-properties' " w:xpath="/ns1:coreProperties[1]/ns0:title[1]" w:storeItemID="{6C3C8BC8-F283-45AE-878A-BAB7291924A1}"/>
        <w:text w:multiLine="1"/>
      </w:sdtPr>
      <w:sdtEndPr/>
      <w:sdtContent>
        <w:p w:rsidR="004C3954" w:rsidRPr="004C3954" w:rsidRDefault="004C3954" w:rsidP="004C3954">
          <w:pPr>
            <w:keepNext/>
            <w:keepLines/>
            <w:spacing w:after="40"/>
            <w:jc w:val="both"/>
            <w:outlineLvl w:val="0"/>
            <w:rPr>
              <w:rFonts w:ascii="Times New Roman" w:eastAsiaTheme="minorHAnsi" w:hAnsi="Times New Roman" w:cs="Times New Roman"/>
              <w:caps/>
              <w:sz w:val="24"/>
              <w:szCs w:val="24"/>
            </w:rPr>
          </w:pPr>
          <w:r w:rsidRPr="004C3954">
            <w:rPr>
              <w:rFonts w:asciiTheme="majorHAnsi" w:eastAsiaTheme="majorEastAsia" w:hAnsiTheme="majorHAnsi" w:cstheme="majorBidi"/>
              <w:caps/>
              <w:color w:val="94B6D2" w:themeColor="accent1"/>
              <w:sz w:val="28"/>
              <w:szCs w:val="28"/>
            </w:rPr>
            <w:t>getting started with vasl development</w:t>
          </w:r>
        </w:p>
      </w:sdtContent>
    </w:sdt>
    <w:bookmarkEnd w:id="1" w:displacedByCustomXml="prev"/>
    <w:p w:rsidR="000D3A90" w:rsidRDefault="004C3954" w:rsidP="004C3954">
      <w:pPr>
        <w:pStyle w:val="Heading2"/>
        <w:jc w:val="both"/>
      </w:pPr>
      <w:r>
        <w:t xml:space="preserve"> </w:t>
      </w:r>
      <w:bookmarkStart w:id="2" w:name="_Toc430603396"/>
      <w:r w:rsidR="00967C53">
        <w:t>document overview</w:t>
      </w:r>
      <w:bookmarkEnd w:id="2"/>
    </w:p>
    <w:p w:rsidR="00967C53" w:rsidRDefault="00401295" w:rsidP="00C81022">
      <w:pPr>
        <w:jc w:val="both"/>
      </w:pPr>
      <w:r>
        <w:t>This document provides instructions on</w:t>
      </w:r>
      <w:r w:rsidRPr="00401295">
        <w:t xml:space="preserve"> obtaining, installing, and using a number of tools necessary to enable VASL development.</w:t>
      </w:r>
    </w:p>
    <w:p w:rsidR="00401295" w:rsidRDefault="00401295" w:rsidP="00C81022">
      <w:pPr>
        <w:jc w:val="both"/>
      </w:pPr>
      <w:r>
        <w:t xml:space="preserve">This is a multi-step process involving a number of separate tools and products and can appear quite complex. This document tries to provide sufficient detail to allow those interested to get up and running on their own. In the event of problems requiring assistance, contact information is provided. </w:t>
      </w:r>
    </w:p>
    <w:p w:rsidR="00401295" w:rsidRDefault="00401295" w:rsidP="00C81022">
      <w:pPr>
        <w:jc w:val="both"/>
      </w:pPr>
      <w:r>
        <w:t xml:space="preserve">The document is written to enable those unfamiliar with such tools to create an environment in which they can contribute to further development of VASL. Experienced users will find that they can skip some of the introductory text in each section and proceed directly to the detailed instructions. </w:t>
      </w:r>
    </w:p>
    <w:p w:rsidR="00F7219E" w:rsidRDefault="00F7219E" w:rsidP="00F7219E">
      <w:pPr>
        <w:jc w:val="both"/>
      </w:pPr>
      <w:r>
        <w:t xml:space="preserve">For those interested in creating VASL Boards, see separate instructions on the VASL wiki within GitHub (see </w:t>
      </w:r>
      <w:hyperlink w:anchor="_3.0_getting_the" w:history="1">
        <w:r w:rsidRPr="006B604A">
          <w:rPr>
            <w:rStyle w:val="Hyperlink"/>
          </w:rPr>
          <w:t>Sect</w:t>
        </w:r>
        <w:r w:rsidRPr="006B604A">
          <w:rPr>
            <w:rStyle w:val="Hyperlink"/>
          </w:rPr>
          <w:t>i</w:t>
        </w:r>
        <w:r w:rsidRPr="006B604A">
          <w:rPr>
            <w:rStyle w:val="Hyperlink"/>
          </w:rPr>
          <w:t>o</w:t>
        </w:r>
        <w:r w:rsidRPr="006B604A">
          <w:rPr>
            <w:rStyle w:val="Hyperlink"/>
          </w:rPr>
          <w:t>n 3</w:t>
        </w:r>
      </w:hyperlink>
      <w:r>
        <w:t xml:space="preserve"> below for information on GitHub). Both GitHub and SourceTree (see </w:t>
      </w:r>
      <w:hyperlink w:anchor="_3.0_getting_the" w:history="1">
        <w:r w:rsidRPr="006B604A">
          <w:rPr>
            <w:rStyle w:val="Hyperlink"/>
          </w:rPr>
          <w:t>Section 3</w:t>
        </w:r>
      </w:hyperlink>
      <w:r>
        <w:t>) are recommended for those working on VASL Boards.</w:t>
      </w:r>
    </w:p>
    <w:p w:rsidR="00FF3EE7" w:rsidRDefault="00FF3EE7" w:rsidP="00C81022">
      <w:pPr>
        <w:pStyle w:val="Heading2"/>
        <w:jc w:val="both"/>
      </w:pPr>
      <w:bookmarkStart w:id="3" w:name="_Toc430603397"/>
      <w:r>
        <w:t>getting started overview</w:t>
      </w:r>
      <w:bookmarkEnd w:id="3"/>
    </w:p>
    <w:p w:rsidR="00FF3EE7" w:rsidRDefault="00FF3EE7" w:rsidP="00C810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In order to work on VASL source code, a number of steps must be completed. The VASL source code is </w:t>
      </w:r>
      <w:r w:rsidRPr="00FF3EE7">
        <w:t>a library, not a complete</w:t>
      </w:r>
      <w:r>
        <w:t xml:space="preserve"> </w:t>
      </w:r>
      <w:r w:rsidRPr="00FF3EE7">
        <w:t>standalone application. The library is used by VASSAL</w:t>
      </w:r>
      <w:r>
        <w:t xml:space="preserve"> </w:t>
      </w:r>
      <w:r w:rsidRPr="00FF3EE7">
        <w:t>(</w:t>
      </w:r>
      <w:hyperlink r:id="rId12" w:history="1">
        <w:r w:rsidRPr="005F124E">
          <w:rPr>
            <w:color w:val="00B0F0"/>
          </w:rPr>
          <w:t>http://www.vassalengine.org</w:t>
        </w:r>
      </w:hyperlink>
      <w:r w:rsidRPr="00FF3EE7">
        <w:t>), which is a standalone application.</w:t>
      </w:r>
      <w:r>
        <w:t xml:space="preserve"> </w:t>
      </w:r>
      <w:r w:rsidRPr="00FF3EE7">
        <w:t xml:space="preserve"> </w:t>
      </w:r>
      <w:r w:rsidR="00C924A1">
        <w:t>D</w:t>
      </w:r>
      <w:r w:rsidRPr="00FF3EE7">
        <w:t>evelopment</w:t>
      </w:r>
      <w:r>
        <w:t xml:space="preserve"> will require th</w:t>
      </w:r>
      <w:r w:rsidR="00C924A1">
        <w:t>e VASL</w:t>
      </w:r>
      <w:r w:rsidRPr="00FF3EE7">
        <w:t xml:space="preserve"> source code</w:t>
      </w:r>
      <w:r>
        <w:t xml:space="preserve"> along with </w:t>
      </w:r>
      <w:r w:rsidRPr="00FF3EE7">
        <w:t>VASSAL</w:t>
      </w:r>
      <w:r>
        <w:t xml:space="preserve">. </w:t>
      </w:r>
    </w:p>
    <w:p w:rsidR="00FF3EE7" w:rsidRPr="00FF3EE7" w:rsidRDefault="00FF3EE7" w:rsidP="00C810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source code is written in Java. To enable access to </w:t>
      </w:r>
      <w:r w:rsidR="00A35037">
        <w:t xml:space="preserve">this, it is necessary to install a version of the Java Development Kit (JDK), which includes </w:t>
      </w:r>
      <w:r w:rsidR="00A35037" w:rsidRPr="00A35037">
        <w:t>tools for developing, debugging, and monitoring Java applications.</w:t>
      </w:r>
    </w:p>
    <w:p w:rsidR="00C924A1" w:rsidRDefault="00210E17" w:rsidP="00C81022">
      <w:pPr>
        <w:jc w:val="both"/>
      </w:pPr>
      <w:r>
        <w:t xml:space="preserve">To obtain the source code for VASL and to manage changes made to the code, it is necessary to use the GitHub </w:t>
      </w:r>
      <w:r w:rsidR="00510C91">
        <w:t>Repository</w:t>
      </w:r>
      <w:r w:rsidR="00C924A1">
        <w:t xml:space="preserve"> and SourceTree</w:t>
      </w:r>
      <w:r>
        <w:t xml:space="preserve">. This requires </w:t>
      </w:r>
      <w:r w:rsidR="00510C91">
        <w:t xml:space="preserve">creating a </w:t>
      </w:r>
      <w:r w:rsidR="00C924A1">
        <w:t xml:space="preserve">Git </w:t>
      </w:r>
      <w:r w:rsidR="00510C91">
        <w:t xml:space="preserve">user account, </w:t>
      </w:r>
      <w:r>
        <w:t xml:space="preserve">installing software, and using </w:t>
      </w:r>
      <w:r w:rsidR="00C924A1">
        <w:t>SourceTree to obtain and manage code change</w:t>
      </w:r>
      <w:r w:rsidR="009F235F">
        <w:t>s</w:t>
      </w:r>
      <w:r w:rsidR="00C924A1">
        <w:t xml:space="preserve">. </w:t>
      </w:r>
    </w:p>
    <w:p w:rsidR="00210E17" w:rsidRDefault="00C924A1" w:rsidP="00C81022">
      <w:pPr>
        <w:jc w:val="both"/>
      </w:pPr>
      <w:r>
        <w:t xml:space="preserve">To actually develop new code requires an </w:t>
      </w:r>
      <w:r w:rsidR="00210E17">
        <w:t>Integrated Development Environment (IDE)</w:t>
      </w:r>
      <w:r>
        <w:t xml:space="preserve">. </w:t>
      </w:r>
      <w:r w:rsidR="00210E17">
        <w:t>Several IDE’s can be used to provide an</w:t>
      </w:r>
      <w:r>
        <w:t>d this d</w:t>
      </w:r>
      <w:r w:rsidR="00210E17">
        <w:t xml:space="preserve">ocument provides instructions for </w:t>
      </w:r>
      <w:r w:rsidR="00F4240E">
        <w:t xml:space="preserve">one </w:t>
      </w:r>
      <w:r w:rsidR="00210E17">
        <w:t>of them: IntelliJ</w:t>
      </w:r>
      <w:r w:rsidR="00F4240E">
        <w:t>.</w:t>
      </w:r>
      <w:r w:rsidR="00210E17">
        <w:t xml:space="preserve"> </w:t>
      </w:r>
    </w:p>
    <w:p w:rsidR="00210E17" w:rsidRDefault="00210E17" w:rsidP="00C81022">
      <w:pPr>
        <w:jc w:val="both"/>
      </w:pPr>
      <w:r>
        <w:t xml:space="preserve">In order to </w:t>
      </w:r>
      <w:r w:rsidR="009F235F">
        <w:t>integrate certain</w:t>
      </w:r>
      <w:r>
        <w:t xml:space="preserve"> changes, it is necessary to ‘build’ the VASL module. This document provides instructions for doing so us</w:t>
      </w:r>
      <w:r w:rsidR="009F235F">
        <w:t>ing</w:t>
      </w:r>
      <w:r>
        <w:t xml:space="preserve"> a tool named Maven which has to be obtained and installed. </w:t>
      </w:r>
    </w:p>
    <w:p w:rsidR="002F6C62" w:rsidRDefault="00210E17" w:rsidP="00560497">
      <w:pPr>
        <w:jc w:val="both"/>
      </w:pPr>
      <w:r>
        <w:t xml:space="preserve">Finally, this document </w:t>
      </w:r>
      <w:r w:rsidR="002F6C62">
        <w:t>provide</w:t>
      </w:r>
      <w:r w:rsidR="00560497">
        <w:t>s</w:t>
      </w:r>
      <w:r w:rsidR="002F6C62">
        <w:t xml:space="preserve"> more detailed instructions on how to obtain, install and use all of the above-mentioned tools.</w:t>
      </w:r>
    </w:p>
    <w:p w:rsidR="00967C53" w:rsidRPr="00E42904" w:rsidRDefault="007E7766" w:rsidP="00C81022">
      <w:pPr>
        <w:pStyle w:val="Heading2"/>
        <w:jc w:val="both"/>
      </w:pPr>
      <w:bookmarkStart w:id="4" w:name="_Toc430603398"/>
      <w:r>
        <w:t xml:space="preserve">1.0 </w:t>
      </w:r>
      <w:r w:rsidR="00B7489A">
        <w:t>vasl and vassal</w:t>
      </w:r>
      <w:bookmarkEnd w:id="4"/>
    </w:p>
    <w:p w:rsidR="000D3A90" w:rsidRDefault="007E7766" w:rsidP="00C81022">
      <w:pPr>
        <w:pStyle w:val="Heading3"/>
        <w:jc w:val="both"/>
      </w:pPr>
      <w:r>
        <w:t>1.1 The vasl Module</w:t>
      </w:r>
    </w:p>
    <w:p w:rsidR="00FF3EE7" w:rsidRPr="00FF3EE7" w:rsidRDefault="00A445B2" w:rsidP="00C81022">
      <w:pPr>
        <w:jc w:val="both"/>
      </w:pPr>
      <w:r>
        <w:t xml:space="preserve">The VASL source code is </w:t>
      </w:r>
      <w:r w:rsidRPr="00FF3EE7">
        <w:t>a library, not a complete</w:t>
      </w:r>
      <w:r>
        <w:t xml:space="preserve"> </w:t>
      </w:r>
      <w:r w:rsidRPr="00FF3EE7">
        <w:t>standalone application</w:t>
      </w:r>
      <w:r>
        <w:t>. The VASL source code is compiled into the VASL module, which</w:t>
      </w:r>
      <w:r w:rsidRPr="00FF3EE7">
        <w:t xml:space="preserve"> is used by VASSAL</w:t>
      </w:r>
      <w:r>
        <w:t xml:space="preserve"> to provide the ASL game interface via internet. </w:t>
      </w:r>
      <w:r w:rsidR="00FF3EE7" w:rsidRPr="00FF3EE7">
        <w:t xml:space="preserve">Usage </w:t>
      </w:r>
      <w:r>
        <w:t xml:space="preserve">of the source code </w:t>
      </w:r>
      <w:r w:rsidR="00FF3EE7" w:rsidRPr="00FF3EE7">
        <w:t>is subject to</w:t>
      </w:r>
      <w:r w:rsidR="002F6C62">
        <w:t xml:space="preserve"> </w:t>
      </w:r>
      <w:r w:rsidR="00FF3EE7" w:rsidRPr="00FF3EE7">
        <w:t xml:space="preserve">the terms of the Library Gnu Public </w:t>
      </w:r>
      <w:r w:rsidR="003D45A6" w:rsidRPr="00FF3EE7">
        <w:t>License</w:t>
      </w:r>
      <w:r w:rsidR="00FF3EE7" w:rsidRPr="00FF3EE7">
        <w:t xml:space="preserve"> (LGPL), described in the</w:t>
      </w:r>
      <w:r w:rsidR="002F6C62">
        <w:t xml:space="preserve"> </w:t>
      </w:r>
      <w:r w:rsidR="00FF3EE7" w:rsidRPr="00FF3EE7">
        <w:t xml:space="preserve">LICENSE.txt file and also available from </w:t>
      </w:r>
      <w:hyperlink r:id="rId13" w:history="1">
        <w:r w:rsidR="00FF3EE7" w:rsidRPr="00510C91">
          <w:rPr>
            <w:color w:val="00B0F0"/>
          </w:rPr>
          <w:t>http://www.opensource.org</w:t>
        </w:r>
      </w:hyperlink>
      <w:r w:rsidR="00FF3EE7" w:rsidRPr="00FF3EE7">
        <w:t>.</w:t>
      </w:r>
    </w:p>
    <w:p w:rsidR="000D3A90" w:rsidRDefault="00061851" w:rsidP="00C81022">
      <w:pPr>
        <w:pStyle w:val="Heading3"/>
        <w:jc w:val="both"/>
      </w:pPr>
      <w:r>
        <w:lastRenderedPageBreak/>
        <w:t>1.2 The Vassal engine</w:t>
      </w:r>
    </w:p>
    <w:p w:rsidR="00A445B2" w:rsidRDefault="00A445B2" w:rsidP="00C81022">
      <w:pPr>
        <w:jc w:val="both"/>
      </w:pPr>
      <w:r>
        <w:t>VASSAL is a standalone application which is used in conjunction with modules such as VASL to provide game interfaces. Neither VASSAL nor any of its modules is a complete game in itself. Both VASSAL and a game module are required</w:t>
      </w:r>
      <w:r w:rsidR="00BA50B4">
        <w:t xml:space="preserve"> in order to play</w:t>
      </w:r>
      <w:r>
        <w:t xml:space="preserve">. </w:t>
      </w:r>
    </w:p>
    <w:p w:rsidR="00510C91" w:rsidRPr="00AF0EBF" w:rsidRDefault="00AF0EBF" w:rsidP="001256C4">
      <w:pPr>
        <w:pStyle w:val="Heading4"/>
        <w:ind w:left="720"/>
      </w:pPr>
      <w:bookmarkStart w:id="5" w:name="_1.2.1_VASSAL_under"/>
      <w:bookmarkEnd w:id="5"/>
      <w:r w:rsidRPr="001256C4">
        <w:rPr>
          <w:b/>
          <w:color w:val="002060"/>
        </w:rPr>
        <w:t>1.2.1 VASSAL under the covers: why you need it and what it does</w:t>
      </w:r>
    </w:p>
    <w:p w:rsidR="00AF0EBF" w:rsidRPr="00D74449" w:rsidRDefault="00AF0EBF" w:rsidP="00C81022">
      <w:pPr>
        <w:spacing w:before="100" w:beforeAutospacing="1" w:after="100" w:afterAutospacing="1"/>
        <w:ind w:left="720" w:right="0"/>
        <w:jc w:val="both"/>
        <w:rPr>
          <w:b/>
          <w:bCs/>
        </w:rPr>
      </w:pPr>
      <w:r w:rsidRPr="00D74449">
        <w:t>VASL is one of many game modules developed for the VASSAL game engine. The VASSAL module editor is used to add and update VASSAL capabilities, examples of which would include counters, map window options (e.g. zoom), etc. </w:t>
      </w:r>
    </w:p>
    <w:p w:rsidR="00AF0EBF" w:rsidRPr="00D74449" w:rsidRDefault="00AF0EBF" w:rsidP="00C81022">
      <w:pPr>
        <w:spacing w:before="100" w:beforeAutospacing="1" w:after="100" w:afterAutospacing="1"/>
        <w:ind w:left="720" w:right="0"/>
        <w:jc w:val="both"/>
        <w:rPr>
          <w:b/>
          <w:bCs/>
        </w:rPr>
      </w:pPr>
      <w:r w:rsidRPr="00D74449">
        <w:t>VASL is one of a small number of modules that contain a lot of custom Java code to enhance and augment standard VASSAL features. For example, concealing a stack is performed via custom VASL code. </w:t>
      </w:r>
    </w:p>
    <w:p w:rsidR="00AF0EBF" w:rsidRDefault="00AF0EBF" w:rsidP="00C81022">
      <w:pPr>
        <w:ind w:left="720"/>
        <w:jc w:val="both"/>
      </w:pPr>
      <w:r w:rsidRPr="00D74449">
        <w:t xml:space="preserve">VASL "development" could </w:t>
      </w:r>
      <w:r>
        <w:t>involve</w:t>
      </w:r>
      <w:r w:rsidRPr="00D74449">
        <w:t xml:space="preserve"> either of the above</w:t>
      </w:r>
      <w:r>
        <w:t>.</w:t>
      </w:r>
    </w:p>
    <w:p w:rsidR="00BA50B4" w:rsidRPr="001256C4" w:rsidRDefault="00BA50B4" w:rsidP="001256C4">
      <w:pPr>
        <w:pStyle w:val="Heading4"/>
        <w:ind w:left="720"/>
        <w:jc w:val="both"/>
        <w:rPr>
          <w:b/>
          <w:color w:val="002060"/>
        </w:rPr>
      </w:pPr>
      <w:r w:rsidRPr="001256C4">
        <w:rPr>
          <w:b/>
          <w:color w:val="002060"/>
        </w:rPr>
        <w:t xml:space="preserve">1.2.2 VASSAL Module documentation </w:t>
      </w:r>
    </w:p>
    <w:p w:rsidR="00A445B2" w:rsidRDefault="00DF4F6F" w:rsidP="00C81022">
      <w:pPr>
        <w:ind w:left="720"/>
        <w:jc w:val="both"/>
      </w:pPr>
      <w:r>
        <w:t>If you</w:t>
      </w:r>
      <w:r w:rsidR="00BA50B4">
        <w:t xml:space="preserve"> wish to know more about VASSAL functionality and how it works, please consult the </w:t>
      </w:r>
      <w:hyperlink r:id="rId14" w:history="1">
        <w:r w:rsidR="00BA50B4" w:rsidRPr="00923BAF">
          <w:rPr>
            <w:rStyle w:val="Hyperlink"/>
          </w:rPr>
          <w:t>VASSAL documentation</w:t>
        </w:r>
      </w:hyperlink>
      <w:r w:rsidR="00BA50B4">
        <w:t xml:space="preserve">. There are also a series of </w:t>
      </w:r>
      <w:hyperlink r:id="rId15" w:history="1">
        <w:r w:rsidR="00BA50B4" w:rsidRPr="005B498F">
          <w:rPr>
            <w:rStyle w:val="Hyperlink"/>
          </w:rPr>
          <w:t>YouTube videos about VASSAL</w:t>
        </w:r>
      </w:hyperlink>
      <w:r w:rsidR="00BA50B4">
        <w:t>, some quite detailed.</w:t>
      </w:r>
      <w:r w:rsidR="0043193E">
        <w:t xml:space="preserve"> A solid understanding of VASSAL module development should be considered a prerequisite to VASL development. </w:t>
      </w:r>
    </w:p>
    <w:p w:rsidR="00BA50B4" w:rsidRDefault="00BA50B4" w:rsidP="00C81022">
      <w:pPr>
        <w:pStyle w:val="Heading4"/>
        <w:ind w:left="720"/>
        <w:jc w:val="both"/>
        <w:rPr>
          <w:b/>
          <w:bCs/>
          <w:color w:val="002060"/>
        </w:rPr>
      </w:pPr>
      <w:r w:rsidRPr="00AF0EBF">
        <w:rPr>
          <w:b/>
          <w:color w:val="002060"/>
        </w:rPr>
        <w:t>1.2.</w:t>
      </w:r>
      <w:r>
        <w:rPr>
          <w:b/>
          <w:color w:val="002060"/>
        </w:rPr>
        <w:t>3</w:t>
      </w:r>
      <w:r>
        <w:t xml:space="preserve"> </w:t>
      </w:r>
      <w:r>
        <w:rPr>
          <w:b/>
          <w:bCs/>
          <w:color w:val="002060"/>
        </w:rPr>
        <w:t>Obtaining VASSAL and using it from within the VASL source code</w:t>
      </w:r>
    </w:p>
    <w:p w:rsidR="00BA50B4" w:rsidRDefault="00BA50B4" w:rsidP="00C81022">
      <w:pPr>
        <w:ind w:left="720"/>
        <w:jc w:val="both"/>
      </w:pPr>
      <w:r>
        <w:t xml:space="preserve">The necessary VASSAL files are included with the VASL source code library and will be copied to your computer with the rest of the source code library (see </w:t>
      </w:r>
      <w:hyperlink w:anchor="_3.1.4_Cloning_the" w:history="1">
        <w:r w:rsidRPr="003D45A6">
          <w:rPr>
            <w:rStyle w:val="Hyperlink"/>
          </w:rPr>
          <w:t>Section 3.1</w:t>
        </w:r>
        <w:r w:rsidR="003D45A6" w:rsidRPr="003D45A6">
          <w:rPr>
            <w:rStyle w:val="Hyperlink"/>
          </w:rPr>
          <w:t>.4</w:t>
        </w:r>
      </w:hyperlink>
      <w:r>
        <w:t>). I</w:t>
      </w:r>
      <w:r w:rsidR="0043193E">
        <w:t>n</w:t>
      </w:r>
      <w:r>
        <w:t xml:space="preserve"> order to access the VASSAL functionality from within VASL, several references to VASSAL will be created in Section </w:t>
      </w:r>
      <w:hyperlink w:anchor="Section413Step2" w:history="1">
        <w:r w:rsidRPr="001256C4">
          <w:rPr>
            <w:rStyle w:val="Hyperlink"/>
          </w:rPr>
          <w:t>4.1</w:t>
        </w:r>
        <w:r w:rsidR="00C81022" w:rsidRPr="001256C4">
          <w:rPr>
            <w:rStyle w:val="Hyperlink"/>
          </w:rPr>
          <w:t>.3</w:t>
        </w:r>
        <w:r w:rsidRPr="001256C4">
          <w:rPr>
            <w:rStyle w:val="Hyperlink"/>
          </w:rPr>
          <w:t xml:space="preserve"> Step 2</w:t>
        </w:r>
      </w:hyperlink>
      <w:r>
        <w:t>.</w:t>
      </w:r>
    </w:p>
    <w:p w:rsidR="006C3B6F" w:rsidRPr="006C3B6F" w:rsidRDefault="006C3B6F" w:rsidP="00C81022">
      <w:pPr>
        <w:ind w:left="720"/>
        <w:jc w:val="both"/>
        <w:rPr>
          <w:rFonts w:asciiTheme="majorHAnsi" w:eastAsiaTheme="majorEastAsia" w:hAnsiTheme="majorHAnsi" w:cstheme="majorBidi"/>
          <w:b/>
          <w:bCs/>
          <w:color w:val="002060"/>
        </w:rPr>
      </w:pPr>
      <w:r w:rsidRPr="006C3B6F">
        <w:rPr>
          <w:rFonts w:asciiTheme="majorHAnsi" w:eastAsiaTheme="majorEastAsia" w:hAnsiTheme="majorHAnsi" w:cstheme="majorBidi"/>
          <w:b/>
          <w:bCs/>
          <w:color w:val="002060"/>
        </w:rPr>
        <w:t>1.2.4 Using the VASSAL Module Editor</w:t>
      </w:r>
    </w:p>
    <w:p w:rsidR="006C3B6F" w:rsidRPr="00A445B2" w:rsidRDefault="006C3B6F" w:rsidP="00C81022">
      <w:pPr>
        <w:ind w:left="720"/>
        <w:jc w:val="both"/>
      </w:pPr>
      <w:r>
        <w:t xml:space="preserve">The VASSAL module editor comes with VASSAL program that </w:t>
      </w:r>
      <w:r w:rsidR="00DF4F6F">
        <w:t>you</w:t>
      </w:r>
      <w:r>
        <w:t xml:space="preserve"> install to play VASL. See the </w:t>
      </w:r>
      <w:hyperlink r:id="rId16" w:history="1">
        <w:r w:rsidRPr="00923BAF">
          <w:rPr>
            <w:rStyle w:val="Hyperlink"/>
          </w:rPr>
          <w:t>VASSAL documentation</w:t>
        </w:r>
      </w:hyperlink>
      <w:r>
        <w:t xml:space="preserve"> for more details.</w:t>
      </w:r>
    </w:p>
    <w:p w:rsidR="000D3A90" w:rsidRDefault="00061851" w:rsidP="00C81022">
      <w:pPr>
        <w:pStyle w:val="Heading2"/>
        <w:jc w:val="both"/>
      </w:pPr>
      <w:bookmarkStart w:id="6" w:name="_Toc430603399"/>
      <w:r>
        <w:t xml:space="preserve">2.0 </w:t>
      </w:r>
      <w:r w:rsidR="00B7489A">
        <w:t>getting the underlying tools: jdk</w:t>
      </w:r>
      <w:bookmarkEnd w:id="6"/>
    </w:p>
    <w:p w:rsidR="000D3A90" w:rsidRDefault="00061851" w:rsidP="00C81022">
      <w:pPr>
        <w:pStyle w:val="Heading3"/>
        <w:jc w:val="both"/>
      </w:pPr>
      <w:r>
        <w:t>2.1 setting up The Java development kit (JDK)</w:t>
      </w:r>
    </w:p>
    <w:p w:rsidR="00BC639C" w:rsidRDefault="00697ABE" w:rsidP="00C81022">
      <w:pPr>
        <w:jc w:val="both"/>
      </w:pPr>
      <w:hyperlink w:anchor="_1.2.1_VASSAL_under" w:history="1">
        <w:r w:rsidR="00D74449" w:rsidRPr="001256C4">
          <w:rPr>
            <w:rStyle w:val="Hyperlink"/>
          </w:rPr>
          <w:t>Section 1.2</w:t>
        </w:r>
        <w:r w:rsidR="00BA50B4" w:rsidRPr="001256C4">
          <w:rPr>
            <w:rStyle w:val="Hyperlink"/>
          </w:rPr>
          <w:t>.1</w:t>
        </w:r>
      </w:hyperlink>
      <w:r w:rsidR="00D74449">
        <w:t xml:space="preserve"> describes how Java code is used in the VASL module to enhance standard VASSAL features. In order to be able to use Java code from within VASL, a Java Development Kit </w:t>
      </w:r>
      <w:r w:rsidR="0037255C">
        <w:t xml:space="preserve">(JDK) </w:t>
      </w:r>
      <w:r w:rsidR="00D74449">
        <w:t>must be installed and then referenced</w:t>
      </w:r>
      <w:r w:rsidR="0037255C">
        <w:t xml:space="preserve">. Details on </w:t>
      </w:r>
      <w:r w:rsidR="00BC639C">
        <w:t xml:space="preserve">how to reference </w:t>
      </w:r>
      <w:r w:rsidR="0037255C">
        <w:t xml:space="preserve">the JDK </w:t>
      </w:r>
      <w:r w:rsidR="00BC639C">
        <w:t xml:space="preserve">in VASL projects will be included in </w:t>
      </w:r>
      <w:hyperlink w:anchor="_4.1.3_Setting_up" w:history="1">
        <w:r w:rsidR="0037255C" w:rsidRPr="001256C4">
          <w:rPr>
            <w:rStyle w:val="Hyperlink"/>
          </w:rPr>
          <w:t>S</w:t>
        </w:r>
        <w:r w:rsidR="00BC639C" w:rsidRPr="001256C4">
          <w:rPr>
            <w:rStyle w:val="Hyperlink"/>
          </w:rPr>
          <w:t>ection 4.</w:t>
        </w:r>
        <w:r w:rsidR="0037255C" w:rsidRPr="001256C4">
          <w:rPr>
            <w:rStyle w:val="Hyperlink"/>
          </w:rPr>
          <w:t>1</w:t>
        </w:r>
        <w:r w:rsidR="00BA50B4" w:rsidRPr="001256C4">
          <w:rPr>
            <w:rStyle w:val="Hyperlink"/>
          </w:rPr>
          <w:t>.</w:t>
        </w:r>
        <w:r w:rsidR="00F4240E" w:rsidRPr="001256C4">
          <w:rPr>
            <w:rStyle w:val="Hyperlink"/>
          </w:rPr>
          <w:t>3</w:t>
        </w:r>
      </w:hyperlink>
      <w:r w:rsidR="00F4240E">
        <w:t>.</w:t>
      </w:r>
    </w:p>
    <w:p w:rsidR="00BA50B4" w:rsidRDefault="00BA50B4" w:rsidP="00C81022">
      <w:pPr>
        <w:pStyle w:val="Heading4"/>
        <w:ind w:left="720"/>
        <w:jc w:val="both"/>
        <w:rPr>
          <w:color w:val="002060"/>
        </w:rPr>
      </w:pPr>
      <w:r>
        <w:rPr>
          <w:b/>
          <w:color w:val="002060"/>
        </w:rPr>
        <w:t>2</w:t>
      </w:r>
      <w:r w:rsidRPr="00AF0EBF">
        <w:rPr>
          <w:b/>
          <w:color w:val="002060"/>
        </w:rPr>
        <w:t>.</w:t>
      </w:r>
      <w:r>
        <w:rPr>
          <w:b/>
          <w:color w:val="002060"/>
        </w:rPr>
        <w:t>1</w:t>
      </w:r>
      <w:r w:rsidRPr="00AF0EBF">
        <w:rPr>
          <w:b/>
          <w:color w:val="002060"/>
        </w:rPr>
        <w:t>.</w:t>
      </w:r>
      <w:r>
        <w:rPr>
          <w:b/>
          <w:color w:val="002060"/>
        </w:rPr>
        <w:t>1</w:t>
      </w:r>
      <w:r>
        <w:t xml:space="preserve"> </w:t>
      </w:r>
      <w:r w:rsidRPr="00BA50B4">
        <w:rPr>
          <w:b/>
          <w:color w:val="002060"/>
        </w:rPr>
        <w:t>The JDK: why you need it and what it does</w:t>
      </w:r>
    </w:p>
    <w:p w:rsidR="00BA50B4" w:rsidRDefault="00BA50B4" w:rsidP="00C81022">
      <w:pPr>
        <w:ind w:left="720"/>
        <w:jc w:val="both"/>
      </w:pPr>
      <w:r w:rsidRPr="0037255C">
        <w:t xml:space="preserve">The JDK works primarily behind the scenes in VASL development to enable the use of Java code in the VASL module. The JDK includes tools for developing, debugging, and monitoring Java applications which are exposed to the developer via their Integrated Development Environment (see </w:t>
      </w:r>
      <w:hyperlink w:anchor="_4.0_working_with" w:history="1">
        <w:r w:rsidRPr="001256C4">
          <w:rPr>
            <w:rStyle w:val="Hyperlink"/>
          </w:rPr>
          <w:t>Section 4</w:t>
        </w:r>
      </w:hyperlink>
      <w:r w:rsidRPr="0037255C">
        <w:t>).</w:t>
      </w:r>
    </w:p>
    <w:p w:rsidR="00BA50B4" w:rsidRPr="00B45EDE" w:rsidRDefault="00BA50B4" w:rsidP="00C81022">
      <w:pPr>
        <w:ind w:left="720"/>
        <w:jc w:val="both"/>
        <w:rPr>
          <w:b/>
          <w:color w:val="002060"/>
        </w:rPr>
      </w:pPr>
      <w:r>
        <w:rPr>
          <w:b/>
          <w:color w:val="002060"/>
        </w:rPr>
        <w:t>2</w:t>
      </w:r>
      <w:r w:rsidRPr="00AF0EBF">
        <w:rPr>
          <w:b/>
          <w:color w:val="002060"/>
        </w:rPr>
        <w:t>.</w:t>
      </w:r>
      <w:r>
        <w:rPr>
          <w:b/>
          <w:color w:val="002060"/>
        </w:rPr>
        <w:t>1</w:t>
      </w:r>
      <w:r w:rsidRPr="00AF0EBF">
        <w:rPr>
          <w:b/>
          <w:color w:val="002060"/>
        </w:rPr>
        <w:t>.</w:t>
      </w:r>
      <w:r>
        <w:rPr>
          <w:b/>
          <w:color w:val="002060"/>
        </w:rPr>
        <w:t xml:space="preserve">2 </w:t>
      </w:r>
      <w:r w:rsidRPr="00B45EDE">
        <w:rPr>
          <w:b/>
          <w:color w:val="002060"/>
        </w:rPr>
        <w:t>Getting the JDK</w:t>
      </w:r>
    </w:p>
    <w:p w:rsidR="00BA50B4" w:rsidRDefault="00BA50B4" w:rsidP="00C81022">
      <w:pPr>
        <w:ind w:left="720"/>
        <w:jc w:val="both"/>
        <w:rPr>
          <w:rFonts w:ascii="Segoe UI" w:hAnsi="Segoe UI" w:cs="Segoe UI"/>
          <w:color w:val="000000"/>
          <w:kern w:val="0"/>
          <w:sz w:val="20"/>
          <w:szCs w:val="20"/>
        </w:rPr>
      </w:pPr>
      <w:r w:rsidRPr="00B45EDE">
        <w:rPr>
          <w:rFonts w:ascii="Segoe UI" w:hAnsi="Segoe UI" w:cs="Segoe UI"/>
          <w:color w:val="000000"/>
          <w:kern w:val="0"/>
          <w:sz w:val="20"/>
          <w:szCs w:val="20"/>
        </w:rPr>
        <w:lastRenderedPageBreak/>
        <w:t>The JDK can be found at</w:t>
      </w:r>
      <w:r>
        <w:rPr>
          <w:color w:val="002060"/>
        </w:rPr>
        <w:t xml:space="preserve"> </w:t>
      </w:r>
      <w:hyperlink r:id="rId17" w:history="1">
        <w:r w:rsidRPr="009B37BE">
          <w:rPr>
            <w:rStyle w:val="Hyperlink"/>
            <w:rFonts w:ascii="Segoe UI" w:hAnsi="Segoe UI" w:cs="Segoe UI"/>
            <w:kern w:val="0"/>
            <w:sz w:val="20"/>
            <w:szCs w:val="20"/>
          </w:rPr>
          <w:t>http://www.oracle.com/technetwork/java/javase/downloads/index.html</w:t>
        </w:r>
      </w:hyperlink>
      <w:r>
        <w:rPr>
          <w:rFonts w:ascii="Segoe UI" w:hAnsi="Segoe UI" w:cs="Segoe UI"/>
          <w:color w:val="000000"/>
          <w:kern w:val="0"/>
          <w:sz w:val="20"/>
          <w:szCs w:val="20"/>
        </w:rPr>
        <w:t>.</w:t>
      </w:r>
    </w:p>
    <w:p w:rsidR="00BA50B4" w:rsidRDefault="00BA50B4"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If this link does not work, search for the Java Development Kit.</w:t>
      </w:r>
    </w:p>
    <w:p w:rsidR="009F235F" w:rsidRDefault="009F235F" w:rsidP="00C81022">
      <w:pPr>
        <w:ind w:left="720"/>
        <w:jc w:val="both"/>
        <w:rPr>
          <w:b/>
          <w:color w:val="002060"/>
        </w:rPr>
      </w:pPr>
    </w:p>
    <w:p w:rsidR="009F235F" w:rsidRDefault="009F235F" w:rsidP="00C81022">
      <w:pPr>
        <w:ind w:left="720"/>
        <w:jc w:val="both"/>
        <w:rPr>
          <w:b/>
          <w:color w:val="002060"/>
        </w:rPr>
      </w:pPr>
    </w:p>
    <w:p w:rsidR="00BA50B4" w:rsidRPr="00B45EDE" w:rsidRDefault="00BA50B4" w:rsidP="00C81022">
      <w:pPr>
        <w:ind w:left="720"/>
        <w:jc w:val="both"/>
        <w:rPr>
          <w:b/>
          <w:color w:val="002060"/>
        </w:rPr>
      </w:pPr>
      <w:bookmarkStart w:id="7" w:name="Section213"/>
      <w:r>
        <w:rPr>
          <w:b/>
          <w:color w:val="002060"/>
        </w:rPr>
        <w:t>2</w:t>
      </w:r>
      <w:r w:rsidRPr="00AF0EBF">
        <w:rPr>
          <w:b/>
          <w:color w:val="002060"/>
        </w:rPr>
        <w:t>.</w:t>
      </w:r>
      <w:r>
        <w:rPr>
          <w:b/>
          <w:color w:val="002060"/>
        </w:rPr>
        <w:t>1</w:t>
      </w:r>
      <w:r w:rsidRPr="00AF0EBF">
        <w:rPr>
          <w:b/>
          <w:color w:val="002060"/>
        </w:rPr>
        <w:t>.</w:t>
      </w:r>
      <w:r>
        <w:rPr>
          <w:b/>
          <w:color w:val="002060"/>
        </w:rPr>
        <w:t xml:space="preserve">3 </w:t>
      </w:r>
      <w:r w:rsidRPr="00B45EDE">
        <w:rPr>
          <w:b/>
          <w:color w:val="002060"/>
        </w:rPr>
        <w:t>Installing the JDK</w:t>
      </w:r>
      <w:bookmarkEnd w:id="7"/>
    </w:p>
    <w:p w:rsidR="00BA50B4" w:rsidRDefault="00BA50B4" w:rsidP="00C81022">
      <w:pPr>
        <w:ind w:left="720"/>
        <w:jc w:val="both"/>
      </w:pPr>
      <w:r w:rsidRPr="00B45EDE">
        <w:t>Java offers several versions of the JDK. Java SE 8u60 is the latest version to be successfully used with VASL. When newer versions appear, feel free to try them.</w:t>
      </w:r>
      <w:r>
        <w:t xml:space="preserve"> If you encounter problems, install and reference the version cited here.</w:t>
      </w:r>
    </w:p>
    <w:p w:rsidR="00911ADD" w:rsidRDefault="00911ADD" w:rsidP="00C81022">
      <w:pPr>
        <w:ind w:left="720"/>
        <w:jc w:val="both"/>
      </w:pPr>
      <w:r>
        <w:rPr>
          <w:noProof/>
          <w:lang w:eastAsia="en-US"/>
        </w:rPr>
        <w:drawing>
          <wp:anchor distT="0" distB="0" distL="114300" distR="114300" simplePos="0" relativeHeight="251656192" behindDoc="0" locked="0" layoutInCell="1" allowOverlap="1" wp14:anchorId="1DDC23C6" wp14:editId="215531AE">
            <wp:simplePos x="0" y="0"/>
            <wp:positionH relativeFrom="column">
              <wp:posOffset>457200</wp:posOffset>
            </wp:positionH>
            <wp:positionV relativeFrom="paragraph">
              <wp:posOffset>77788</wp:posOffset>
            </wp:positionV>
            <wp:extent cx="3627374" cy="2916238"/>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27374" cy="2916238"/>
                    </a:xfrm>
                    <a:prstGeom prst="rect">
                      <a:avLst/>
                    </a:prstGeom>
                  </pic:spPr>
                </pic:pic>
              </a:graphicData>
            </a:graphic>
          </wp:anchor>
        </w:drawing>
      </w:r>
      <w:r>
        <w:t xml:space="preserve">Click to accept the license agreement and the click on the link which corresponds to your system. </w:t>
      </w: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911ADD">
      <w:pPr>
        <w:ind w:left="0"/>
        <w:jc w:val="both"/>
      </w:pPr>
    </w:p>
    <w:p w:rsidR="00911ADD" w:rsidRDefault="00911ADD" w:rsidP="00911ADD">
      <w:pPr>
        <w:ind w:left="0"/>
        <w:jc w:val="both"/>
      </w:pPr>
    </w:p>
    <w:p w:rsidR="00BA50B4" w:rsidRDefault="00911ADD" w:rsidP="00911ADD">
      <w:pPr>
        <w:ind w:left="720"/>
        <w:jc w:val="both"/>
      </w:pPr>
      <w:r>
        <w:t>Complete the d</w:t>
      </w:r>
      <w:r w:rsidR="00BA50B4" w:rsidRPr="00B45EDE">
        <w:t xml:space="preserve">ownload and </w:t>
      </w:r>
      <w:r w:rsidR="00BA50B4">
        <w:t>i</w:t>
      </w:r>
      <w:r w:rsidR="00BA50B4" w:rsidRPr="00B45EDE">
        <w:t>nstall</w:t>
      </w:r>
      <w:r>
        <w:t>ation</w:t>
      </w:r>
      <w:r w:rsidR="00BA50B4" w:rsidRPr="00B45EDE">
        <w:t xml:space="preserve"> the JDK by following the screen prompts as you wou</w:t>
      </w:r>
      <w:r>
        <w:t xml:space="preserve">ld for any software install. It </w:t>
      </w:r>
      <w:r w:rsidR="00BA50B4" w:rsidRPr="00B45EDE">
        <w:t xml:space="preserve">may be helpful to note the installation directory as you will need to be able to find it when adding Java references in </w:t>
      </w:r>
      <w:hyperlink w:anchor="_4.0_working_with" w:history="1">
        <w:r w:rsidR="00BA50B4" w:rsidRPr="001256C4">
          <w:rPr>
            <w:rStyle w:val="Hyperlink"/>
          </w:rPr>
          <w:t>Section 4</w:t>
        </w:r>
      </w:hyperlink>
      <w:r w:rsidR="00BA50B4" w:rsidRPr="00B45EDE">
        <w:t>.</w:t>
      </w:r>
      <w:r w:rsidR="000B1952">
        <w:t xml:space="preserve"> </w:t>
      </w:r>
    </w:p>
    <w:p w:rsidR="000B1952" w:rsidRDefault="00562209" w:rsidP="00911ADD">
      <w:pPr>
        <w:ind w:left="720"/>
        <w:jc w:val="both"/>
      </w:pPr>
      <w:r>
        <w:t xml:space="preserve">In order to validate the JDK install and to ensure that Java is in the path (this will be needed in Section 6), go to the command line and type “java -version” without the quotation marks. If you don’t know how to find the command line, please Google it as there are many ways to get there depending on computer types and OS versions. </w:t>
      </w:r>
      <w:r w:rsidR="00F14021">
        <w:t xml:space="preserve">If typing “java –version” does not return a reference to Java then you will need to add it to your path by hand. Since methods of doing so can vary by OS, please check the internet for details. </w:t>
      </w:r>
    </w:p>
    <w:p w:rsidR="00F7219E" w:rsidRDefault="00990AF1" w:rsidP="00911ADD">
      <w:pPr>
        <w:ind w:left="720"/>
        <w:jc w:val="both"/>
      </w:pPr>
      <w:r>
        <w:t>Finally, verify that the Environment Variable JAVA_HOME exists on your computer and points to the installation directory.  Since methods of doing so can vary by OS, please check the internet for details.</w:t>
      </w:r>
      <w:r w:rsidR="00F7219E">
        <w:br w:type="page"/>
      </w:r>
    </w:p>
    <w:p w:rsidR="00576982" w:rsidRDefault="00576982" w:rsidP="00C81022">
      <w:pPr>
        <w:pStyle w:val="Heading2"/>
        <w:jc w:val="both"/>
      </w:pPr>
      <w:bookmarkStart w:id="8" w:name="_Toc430603400"/>
      <w:bookmarkStart w:id="9" w:name="_3.0_getting_the"/>
      <w:bookmarkEnd w:id="9"/>
      <w:r>
        <w:lastRenderedPageBreak/>
        <w:t>3.0 getting the code: github</w:t>
      </w:r>
      <w:r w:rsidR="00BA50B4">
        <w:t xml:space="preserve"> AND SOURCETREE</w:t>
      </w:r>
      <w:bookmarkEnd w:id="8"/>
    </w:p>
    <w:p w:rsidR="00BA50B4" w:rsidRPr="00BA50B4" w:rsidRDefault="006C3B6F" w:rsidP="00C81022">
      <w:pPr>
        <w:jc w:val="both"/>
      </w:pPr>
      <w:r>
        <w:t>The VASL source c</w:t>
      </w:r>
      <w:r w:rsidR="00BA50B4">
        <w:t>ode</w:t>
      </w:r>
      <w:r>
        <w:t xml:space="preserve"> is stored in a code</w:t>
      </w:r>
      <w:r w:rsidR="00BA50B4">
        <w:t xml:space="preserve"> repositor</w:t>
      </w:r>
      <w:r>
        <w:t xml:space="preserve">y called Git. </w:t>
      </w:r>
    </w:p>
    <w:p w:rsidR="00576982" w:rsidRDefault="00576982" w:rsidP="00C81022">
      <w:pPr>
        <w:pStyle w:val="Heading3"/>
        <w:jc w:val="both"/>
      </w:pPr>
      <w:r>
        <w:t xml:space="preserve">3.1 </w:t>
      </w:r>
      <w:r w:rsidR="006C3B6F">
        <w:t xml:space="preserve">The GIT </w:t>
      </w:r>
      <w:r w:rsidR="00C32C2E">
        <w:t>code repositor</w:t>
      </w:r>
      <w:r w:rsidR="006C3B6F">
        <w:t>Y</w:t>
      </w:r>
    </w:p>
    <w:p w:rsidR="00BC639C" w:rsidRDefault="00C32C2E" w:rsidP="00C81022">
      <w:pPr>
        <w:jc w:val="both"/>
      </w:pPr>
      <w:r>
        <w:t>A</w:t>
      </w:r>
      <w:r w:rsidR="004D6136">
        <w:t xml:space="preserve"> Code Repository is essentially a web-based file storage location that includes tools for managing access to files and updates to them, and is specially designed to support software development by teams of people.  </w:t>
      </w:r>
    </w:p>
    <w:p w:rsidR="009F235F" w:rsidRDefault="009F235F" w:rsidP="00C81022">
      <w:pPr>
        <w:pStyle w:val="Heading4"/>
        <w:ind w:left="720"/>
        <w:jc w:val="both"/>
        <w:rPr>
          <w:b/>
          <w:color w:val="002060"/>
        </w:rPr>
      </w:pPr>
    </w:p>
    <w:p w:rsidR="00C32C2E" w:rsidRDefault="00C32C2E" w:rsidP="00C81022">
      <w:pPr>
        <w:pStyle w:val="Heading4"/>
        <w:ind w:left="720"/>
        <w:jc w:val="both"/>
        <w:rPr>
          <w:color w:val="002060"/>
        </w:rPr>
      </w:pPr>
      <w:r>
        <w:rPr>
          <w:b/>
          <w:color w:val="002060"/>
        </w:rPr>
        <w:t>3</w:t>
      </w:r>
      <w:r w:rsidRPr="00AF0EBF">
        <w:rPr>
          <w:b/>
          <w:color w:val="002060"/>
        </w:rPr>
        <w:t>.</w:t>
      </w:r>
      <w:r>
        <w:rPr>
          <w:b/>
          <w:color w:val="002060"/>
        </w:rPr>
        <w:t>1</w:t>
      </w:r>
      <w:r w:rsidRPr="00AF0EBF">
        <w:rPr>
          <w:b/>
          <w:color w:val="002060"/>
        </w:rPr>
        <w:t>.</w:t>
      </w:r>
      <w:r>
        <w:rPr>
          <w:b/>
          <w:color w:val="002060"/>
        </w:rPr>
        <w:t xml:space="preserve">1 Code Repository: </w:t>
      </w:r>
      <w:r w:rsidRPr="00C32C2E">
        <w:rPr>
          <w:b/>
          <w:color w:val="002060"/>
        </w:rPr>
        <w:t>why you need it and what it does</w:t>
      </w:r>
    </w:p>
    <w:p w:rsidR="00C32C2E" w:rsidRDefault="006C3B6F" w:rsidP="00C81022">
      <w:pPr>
        <w:ind w:left="720"/>
        <w:jc w:val="both"/>
      </w:pPr>
      <w:r>
        <w:t>Git is</w:t>
      </w:r>
      <w:r w:rsidR="00C32C2E" w:rsidRPr="00473111">
        <w:t xml:space="preserve"> used to store all of the VASL source code. </w:t>
      </w:r>
      <w:r>
        <w:t xml:space="preserve">In addition, Git is a </w:t>
      </w:r>
      <w:r w:rsidR="00C32C2E">
        <w:t>v</w:t>
      </w:r>
      <w:r w:rsidR="00C32C2E" w:rsidRPr="002E46F3">
        <w:t>ersion control system (VCS) that record</w:t>
      </w:r>
      <w:r>
        <w:t>s</w:t>
      </w:r>
      <w:r w:rsidR="00C32C2E" w:rsidRPr="002E46F3">
        <w:t xml:space="preserve"> changes to a file or set of files over time so that specific versions </w:t>
      </w:r>
      <w:r w:rsidR="00C32C2E">
        <w:t xml:space="preserve">can be recalled </w:t>
      </w:r>
      <w:r w:rsidR="00C32C2E" w:rsidRPr="002E46F3">
        <w:t xml:space="preserve">later. A VCS allows </w:t>
      </w:r>
      <w:r w:rsidR="00C32C2E">
        <w:t>developers</w:t>
      </w:r>
      <w:r w:rsidR="00C32C2E" w:rsidRPr="002E46F3">
        <w:t xml:space="preserve"> to revert files back to a previous state, revert the entire project back to a previous state, compare changes over time, see who last modified something that might be causing a problem, who introduced an issue and when, and more. Using a VCS also generally means that if </w:t>
      </w:r>
      <w:r w:rsidR="00C32C2E">
        <w:t xml:space="preserve">someone </w:t>
      </w:r>
      <w:r w:rsidR="00C32C2E" w:rsidRPr="002E46F3">
        <w:t>screw</w:t>
      </w:r>
      <w:r w:rsidR="00C32C2E">
        <w:t>s</w:t>
      </w:r>
      <w:r w:rsidR="00C32C2E" w:rsidRPr="002E46F3">
        <w:t xml:space="preserve"> things up or lose</w:t>
      </w:r>
      <w:r w:rsidR="00C32C2E">
        <w:t>s</w:t>
      </w:r>
      <w:r w:rsidR="00C32C2E" w:rsidRPr="002E46F3">
        <w:t xml:space="preserve"> files, </w:t>
      </w:r>
      <w:r w:rsidR="00C32C2E">
        <w:t xml:space="preserve">it is possible to </w:t>
      </w:r>
      <w:r w:rsidR="00C32C2E" w:rsidRPr="002E46F3">
        <w:t xml:space="preserve">easily recover. </w:t>
      </w:r>
    </w:p>
    <w:p w:rsidR="00BF62A4" w:rsidRDefault="00BF62A4"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 xml:space="preserve">A short primer on Git is provided at </w:t>
      </w:r>
      <w:hyperlink w:anchor="AnnexA" w:history="1">
        <w:r w:rsidRPr="00C86EF6">
          <w:rPr>
            <w:rStyle w:val="Hyperlink"/>
            <w:rFonts w:ascii="Segoe UI" w:hAnsi="Segoe UI" w:cs="Segoe UI"/>
            <w:kern w:val="0"/>
            <w:sz w:val="20"/>
            <w:szCs w:val="20"/>
          </w:rPr>
          <w:t>Annex A</w:t>
        </w:r>
      </w:hyperlink>
      <w:r>
        <w:rPr>
          <w:rFonts w:ascii="Segoe UI" w:hAnsi="Segoe UI" w:cs="Segoe UI"/>
          <w:color w:val="000000"/>
          <w:kern w:val="0"/>
          <w:sz w:val="20"/>
          <w:szCs w:val="20"/>
        </w:rPr>
        <w:t>.</w:t>
      </w:r>
    </w:p>
    <w:p w:rsidR="006C3B6F" w:rsidRPr="00B45EDE" w:rsidRDefault="006C3B6F" w:rsidP="00C81022">
      <w:pPr>
        <w:ind w:left="720"/>
        <w:jc w:val="both"/>
        <w:rPr>
          <w:b/>
          <w:color w:val="002060"/>
        </w:rPr>
      </w:pPr>
      <w:r>
        <w:t xml:space="preserve">To access the Git repository, it is recommended that </w:t>
      </w:r>
      <w:r w:rsidR="00DF4F6F">
        <w:t>you</w:t>
      </w:r>
      <w:r>
        <w:t xml:space="preserve"> use </w:t>
      </w:r>
      <w:r w:rsidR="00BF62A4">
        <w:t xml:space="preserve">the </w:t>
      </w:r>
      <w:r>
        <w:t>GitHub</w:t>
      </w:r>
      <w:r w:rsidR="00BF62A4">
        <w:t xml:space="preserve"> website</w:t>
      </w:r>
      <w:r>
        <w:t xml:space="preserve"> and </w:t>
      </w:r>
      <w:r w:rsidR="00BF62A4">
        <w:t xml:space="preserve">install </w:t>
      </w:r>
      <w:r>
        <w:t xml:space="preserve">SourceTree. </w:t>
      </w:r>
      <w:r w:rsidR="00BF62A4">
        <w:t xml:space="preserve">Both of these tools work with Git to provide access to/manage the VASL repository in Git. </w:t>
      </w:r>
    </w:p>
    <w:p w:rsidR="00C32C2E" w:rsidRDefault="00C32C2E" w:rsidP="00C81022">
      <w:pPr>
        <w:pStyle w:val="Heading4"/>
        <w:ind w:left="720"/>
        <w:jc w:val="both"/>
        <w:rPr>
          <w:b/>
          <w:bCs/>
          <w:color w:val="002060"/>
        </w:rPr>
      </w:pPr>
      <w:r>
        <w:rPr>
          <w:b/>
          <w:color w:val="002060"/>
        </w:rPr>
        <w:t>3</w:t>
      </w:r>
      <w:r w:rsidRPr="00AF0EBF">
        <w:rPr>
          <w:b/>
          <w:color w:val="002060"/>
        </w:rPr>
        <w:t>.</w:t>
      </w:r>
      <w:r>
        <w:rPr>
          <w:b/>
          <w:color w:val="002060"/>
        </w:rPr>
        <w:t>1</w:t>
      </w:r>
      <w:r w:rsidRPr="00AF0EBF">
        <w:rPr>
          <w:b/>
          <w:color w:val="002060"/>
        </w:rPr>
        <w:t>.</w:t>
      </w:r>
      <w:r>
        <w:rPr>
          <w:b/>
          <w:color w:val="002060"/>
        </w:rPr>
        <w:t xml:space="preserve">2 </w:t>
      </w:r>
      <w:r>
        <w:rPr>
          <w:b/>
          <w:bCs/>
          <w:color w:val="002060"/>
        </w:rPr>
        <w:t xml:space="preserve">How to install </w:t>
      </w:r>
      <w:r w:rsidR="006C3B6F">
        <w:rPr>
          <w:b/>
          <w:bCs/>
          <w:color w:val="002060"/>
        </w:rPr>
        <w:t xml:space="preserve">Git </w:t>
      </w:r>
      <w:r w:rsidR="00BF62A4">
        <w:rPr>
          <w:b/>
          <w:bCs/>
          <w:color w:val="002060"/>
        </w:rPr>
        <w:t>and</w:t>
      </w:r>
      <w:r>
        <w:rPr>
          <w:b/>
          <w:bCs/>
          <w:color w:val="002060"/>
        </w:rPr>
        <w:t xml:space="preserve"> SourceTree</w:t>
      </w:r>
      <w:r w:rsidR="00BF62A4">
        <w:rPr>
          <w:b/>
          <w:bCs/>
          <w:color w:val="002060"/>
        </w:rPr>
        <w:t xml:space="preserve"> and access GitHub</w:t>
      </w:r>
    </w:p>
    <w:p w:rsidR="00183085" w:rsidRPr="0075027E" w:rsidRDefault="00183085" w:rsidP="00C81022">
      <w:pPr>
        <w:ind w:left="1440"/>
        <w:jc w:val="both"/>
        <w:rPr>
          <w:b/>
        </w:rPr>
      </w:pPr>
      <w:bookmarkStart w:id="10" w:name="Section3121"/>
      <w:r w:rsidRPr="0075027E">
        <w:rPr>
          <w:b/>
        </w:rPr>
        <w:t>3.1.2.1 GitHub</w:t>
      </w:r>
      <w:bookmarkEnd w:id="10"/>
    </w:p>
    <w:p w:rsidR="00911ADD" w:rsidRDefault="00BF62A4" w:rsidP="00C81022">
      <w:pPr>
        <w:ind w:left="1440"/>
        <w:jc w:val="both"/>
        <w:rPr>
          <w:rFonts w:ascii="Segoe UI" w:hAnsi="Segoe UI" w:cs="Segoe UI"/>
          <w:color w:val="000000"/>
          <w:kern w:val="0"/>
          <w:sz w:val="20"/>
          <w:szCs w:val="20"/>
        </w:rPr>
      </w:pPr>
      <w:r>
        <w:t>C</w:t>
      </w:r>
      <w:r w:rsidR="00C32C2E">
        <w:t xml:space="preserve">reate a Github account at </w:t>
      </w:r>
      <w:hyperlink r:id="rId19" w:history="1">
        <w:r w:rsidR="00C32C2E" w:rsidRPr="00595E1D">
          <w:rPr>
            <w:rStyle w:val="Hyperlink"/>
            <w:rFonts w:ascii="Segoe UI" w:hAnsi="Segoe UI" w:cs="Segoe UI"/>
            <w:kern w:val="0"/>
            <w:sz w:val="20"/>
            <w:szCs w:val="20"/>
          </w:rPr>
          <w:t>https://github.com/</w:t>
        </w:r>
      </w:hyperlink>
      <w:r w:rsidR="00C32C2E">
        <w:rPr>
          <w:rFonts w:ascii="Segoe UI" w:hAnsi="Segoe UI" w:cs="Segoe UI"/>
          <w:color w:val="000000"/>
          <w:kern w:val="0"/>
          <w:sz w:val="20"/>
          <w:szCs w:val="20"/>
        </w:rPr>
        <w:t xml:space="preserve"> by </w:t>
      </w:r>
      <w:r w:rsidR="00911ADD">
        <w:rPr>
          <w:rFonts w:ascii="Segoe UI" w:hAnsi="Segoe UI" w:cs="Segoe UI"/>
          <w:color w:val="000000"/>
          <w:kern w:val="0"/>
          <w:sz w:val="20"/>
          <w:szCs w:val="20"/>
        </w:rPr>
        <w:t>typing a username, email address and password, and then clicking</w:t>
      </w:r>
      <w:r w:rsidR="00C32C2E">
        <w:rPr>
          <w:rFonts w:ascii="Segoe UI" w:hAnsi="Segoe UI" w:cs="Segoe UI"/>
          <w:color w:val="000000"/>
          <w:kern w:val="0"/>
          <w:sz w:val="20"/>
          <w:szCs w:val="20"/>
        </w:rPr>
        <w:t xml:space="preserve"> “Sign up for GitHub”. </w:t>
      </w:r>
    </w:p>
    <w:p w:rsidR="00BF62A4" w:rsidRPr="0075027E" w:rsidRDefault="00BF62A4" w:rsidP="00C81022">
      <w:pPr>
        <w:ind w:left="1440"/>
        <w:jc w:val="both"/>
        <w:rPr>
          <w:b/>
        </w:rPr>
      </w:pPr>
      <w:bookmarkStart w:id="11" w:name="Section3122"/>
      <w:r w:rsidRPr="0075027E">
        <w:rPr>
          <w:b/>
        </w:rPr>
        <w:t>3.1.2.2 Git</w:t>
      </w:r>
      <w:bookmarkEnd w:id="11"/>
    </w:p>
    <w:p w:rsidR="00C32C2E" w:rsidRDefault="00BF62A4" w:rsidP="00C81022">
      <w:pPr>
        <w:ind w:left="1440"/>
        <w:jc w:val="both"/>
        <w:rPr>
          <w:rFonts w:ascii="Segoe UI" w:hAnsi="Segoe UI" w:cs="Segoe UI"/>
          <w:color w:val="000000"/>
          <w:kern w:val="0"/>
          <w:sz w:val="20"/>
          <w:szCs w:val="20"/>
        </w:rPr>
      </w:pPr>
      <w:r>
        <w:t xml:space="preserve">Git must be installed on </w:t>
      </w:r>
      <w:r w:rsidR="00DF4F6F">
        <w:t>your</w:t>
      </w:r>
      <w:r>
        <w:t xml:space="preserve"> computer. </w:t>
      </w:r>
      <w:r w:rsidR="00C32C2E">
        <w:t xml:space="preserve">It can be found at </w:t>
      </w:r>
      <w:hyperlink r:id="rId20" w:history="1">
        <w:r w:rsidR="00C32C2E" w:rsidRPr="00595E1D">
          <w:rPr>
            <w:rStyle w:val="Hyperlink"/>
            <w:rFonts w:ascii="Segoe UI" w:hAnsi="Segoe UI" w:cs="Segoe UI"/>
            <w:kern w:val="0"/>
            <w:sz w:val="20"/>
            <w:szCs w:val="20"/>
          </w:rPr>
          <w:t>http://www.git-scm.com/</w:t>
        </w:r>
      </w:hyperlink>
      <w:r w:rsidR="00C32C2E">
        <w:rPr>
          <w:rFonts w:ascii="Segoe UI" w:hAnsi="Segoe UI" w:cs="Segoe UI"/>
          <w:color w:val="000000"/>
          <w:kern w:val="0"/>
          <w:sz w:val="20"/>
          <w:szCs w:val="20"/>
        </w:rPr>
        <w:t xml:space="preserve"> or by googling ‘git-scm’ if the link does not work. Git-scm is available for most major operating systems. Choose the latest version for your system. </w:t>
      </w:r>
    </w:p>
    <w:p w:rsidR="00BC639C" w:rsidRDefault="00DF4F6F"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t>You</w:t>
      </w:r>
      <w:r w:rsidR="00BF62A4">
        <w:rPr>
          <w:rFonts w:ascii="Segoe UI" w:hAnsi="Segoe UI" w:cs="Segoe UI"/>
          <w:color w:val="000000"/>
          <w:kern w:val="0"/>
          <w:sz w:val="20"/>
          <w:szCs w:val="20"/>
        </w:rPr>
        <w:t xml:space="preserve"> </w:t>
      </w:r>
      <w:r>
        <w:rPr>
          <w:rFonts w:ascii="Segoe UI" w:hAnsi="Segoe UI" w:cs="Segoe UI"/>
          <w:color w:val="000000"/>
          <w:kern w:val="0"/>
          <w:sz w:val="20"/>
          <w:szCs w:val="20"/>
        </w:rPr>
        <w:t>may</w:t>
      </w:r>
      <w:r w:rsidR="00BF62A4">
        <w:rPr>
          <w:rFonts w:ascii="Segoe UI" w:hAnsi="Segoe UI" w:cs="Segoe UI"/>
          <w:color w:val="000000"/>
          <w:kern w:val="0"/>
          <w:sz w:val="20"/>
          <w:szCs w:val="20"/>
        </w:rPr>
        <w:t xml:space="preserve"> see references to </w:t>
      </w:r>
      <w:r w:rsidR="00183085">
        <w:rPr>
          <w:rFonts w:ascii="Segoe UI" w:hAnsi="Segoe UI" w:cs="Segoe UI"/>
          <w:color w:val="000000"/>
          <w:kern w:val="0"/>
          <w:sz w:val="20"/>
          <w:szCs w:val="20"/>
        </w:rPr>
        <w:t xml:space="preserve">the GitHub desktop </w:t>
      </w:r>
      <w:r w:rsidR="00BF62A4">
        <w:rPr>
          <w:rFonts w:ascii="Segoe UI" w:hAnsi="Segoe UI" w:cs="Segoe UI"/>
          <w:color w:val="000000"/>
          <w:kern w:val="0"/>
          <w:sz w:val="20"/>
          <w:szCs w:val="20"/>
        </w:rPr>
        <w:t xml:space="preserve">or GitHub GUI. For the purposes of VASL development, it is NOT recommended that </w:t>
      </w:r>
      <w:r>
        <w:rPr>
          <w:rFonts w:ascii="Segoe UI" w:hAnsi="Segoe UI" w:cs="Segoe UI"/>
          <w:color w:val="000000"/>
          <w:kern w:val="0"/>
          <w:sz w:val="20"/>
          <w:szCs w:val="20"/>
        </w:rPr>
        <w:t>you</w:t>
      </w:r>
      <w:r w:rsidR="00BF62A4">
        <w:rPr>
          <w:rFonts w:ascii="Segoe UI" w:hAnsi="Segoe UI" w:cs="Segoe UI"/>
          <w:color w:val="000000"/>
          <w:kern w:val="0"/>
          <w:sz w:val="20"/>
          <w:szCs w:val="20"/>
        </w:rPr>
        <w:t xml:space="preserve"> install this software. SourceTree should be used instead. </w:t>
      </w:r>
    </w:p>
    <w:p w:rsidR="00E23350" w:rsidRDefault="00E23350"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t xml:space="preserve">When installing git-scm on Windows </w:t>
      </w:r>
      <w:r w:rsidR="00A57305">
        <w:rPr>
          <w:rFonts w:ascii="Segoe UI" w:hAnsi="Segoe UI" w:cs="Segoe UI"/>
          <w:color w:val="000000"/>
          <w:kern w:val="0"/>
          <w:sz w:val="20"/>
          <w:szCs w:val="20"/>
        </w:rPr>
        <w:t xml:space="preserve">use the default options with the exception of </w:t>
      </w:r>
      <w:r>
        <w:rPr>
          <w:rFonts w:ascii="Segoe UI" w:hAnsi="Segoe UI" w:cs="Segoe UI"/>
          <w:color w:val="000000"/>
          <w:kern w:val="0"/>
          <w:sz w:val="20"/>
          <w:szCs w:val="20"/>
        </w:rPr>
        <w:t>allow</w:t>
      </w:r>
      <w:r w:rsidR="00A57305">
        <w:rPr>
          <w:rFonts w:ascii="Segoe UI" w:hAnsi="Segoe UI" w:cs="Segoe UI"/>
          <w:color w:val="000000"/>
          <w:kern w:val="0"/>
          <w:sz w:val="20"/>
          <w:szCs w:val="20"/>
        </w:rPr>
        <w:t>ing</w:t>
      </w:r>
      <w:r>
        <w:rPr>
          <w:rFonts w:ascii="Segoe UI" w:hAnsi="Segoe UI" w:cs="Segoe UI"/>
          <w:color w:val="000000"/>
          <w:kern w:val="0"/>
          <w:sz w:val="20"/>
          <w:szCs w:val="20"/>
        </w:rPr>
        <w:t xml:space="preserve"> git commands from the command prompt. </w:t>
      </w:r>
    </w:p>
    <w:p w:rsidR="00E23350" w:rsidRDefault="003E278E" w:rsidP="00C81022">
      <w:pPr>
        <w:ind w:left="1440"/>
        <w:jc w:val="both"/>
        <w:rPr>
          <w:rFonts w:ascii="Segoe UI" w:hAnsi="Segoe UI" w:cs="Segoe UI"/>
          <w:color w:val="000000"/>
          <w:kern w:val="0"/>
          <w:sz w:val="20"/>
          <w:szCs w:val="20"/>
        </w:rPr>
      </w:pPr>
      <w:r>
        <w:rPr>
          <w:noProof/>
          <w:lang w:eastAsia="en-US"/>
        </w:rPr>
        <w:lastRenderedPageBreak/>
        <w:drawing>
          <wp:inline distT="0" distB="0" distL="0" distR="0" wp14:anchorId="68B6E216" wp14:editId="35CD7CEE">
            <wp:extent cx="2440903" cy="198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40903" cy="1981200"/>
                    </a:xfrm>
                    <a:prstGeom prst="rect">
                      <a:avLst/>
                    </a:prstGeom>
                  </pic:spPr>
                </pic:pic>
              </a:graphicData>
            </a:graphic>
          </wp:inline>
        </w:drawing>
      </w:r>
    </w:p>
    <w:p w:rsidR="002F04F7" w:rsidRPr="002F04F7" w:rsidRDefault="00C86EF6" w:rsidP="002F04F7">
      <w:pPr>
        <w:ind w:left="1440"/>
        <w:jc w:val="both"/>
        <w:rPr>
          <w:rFonts w:ascii="Segoe UI" w:hAnsi="Segoe UI" w:cs="Segoe UI"/>
          <w:b/>
          <w:color w:val="000000"/>
          <w:kern w:val="0"/>
          <w:sz w:val="20"/>
          <w:szCs w:val="20"/>
        </w:rPr>
      </w:pPr>
      <w:r w:rsidRPr="0075027E">
        <w:rPr>
          <w:rFonts w:ascii="Segoe UI" w:hAnsi="Segoe UI" w:cs="Segoe UI"/>
          <w:b/>
          <w:color w:val="000000"/>
          <w:kern w:val="0"/>
          <w:sz w:val="20"/>
          <w:szCs w:val="20"/>
        </w:rPr>
        <w:t>3.1.2.</w:t>
      </w:r>
      <w:r w:rsidR="00BF62A4" w:rsidRPr="0075027E">
        <w:rPr>
          <w:rFonts w:ascii="Segoe UI" w:hAnsi="Segoe UI" w:cs="Segoe UI"/>
          <w:b/>
          <w:color w:val="000000"/>
          <w:kern w:val="0"/>
          <w:sz w:val="20"/>
          <w:szCs w:val="20"/>
        </w:rPr>
        <w:t>3</w:t>
      </w:r>
      <w:r w:rsidRPr="0075027E">
        <w:rPr>
          <w:rFonts w:ascii="Segoe UI" w:hAnsi="Segoe UI" w:cs="Segoe UI"/>
          <w:b/>
          <w:color w:val="000000"/>
          <w:kern w:val="0"/>
          <w:sz w:val="20"/>
          <w:szCs w:val="20"/>
        </w:rPr>
        <w:t xml:space="preserve"> SourceTree</w:t>
      </w:r>
    </w:p>
    <w:p w:rsidR="002F04F7" w:rsidRDefault="002F04F7" w:rsidP="002F04F7">
      <w:pPr>
        <w:pStyle w:val="ListParagraph"/>
        <w:numPr>
          <w:ilvl w:val="0"/>
          <w:numId w:val="24"/>
        </w:numPr>
        <w:jc w:val="both"/>
        <w:rPr>
          <w:rFonts w:ascii="Segoe UI" w:hAnsi="Segoe UI" w:cs="Segoe UI"/>
          <w:color w:val="000000"/>
          <w:kern w:val="0"/>
          <w:sz w:val="20"/>
          <w:szCs w:val="20"/>
        </w:rPr>
      </w:pPr>
      <w:r>
        <w:rPr>
          <w:rFonts w:ascii="Segoe UI" w:hAnsi="Segoe UI" w:cs="Segoe UI"/>
          <w:color w:val="000000"/>
          <w:kern w:val="0"/>
          <w:sz w:val="20"/>
          <w:szCs w:val="20"/>
        </w:rPr>
        <w:t xml:space="preserve">NOTE: There are many git client tools available, but we are recommending SourceTree as it’s one of the easiest to use. </w:t>
      </w:r>
    </w:p>
    <w:p w:rsidR="00515AD9" w:rsidRPr="002F04F7" w:rsidRDefault="00515AD9"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 xml:space="preserve">Go to </w:t>
      </w:r>
      <w:hyperlink r:id="rId22" w:history="1">
        <w:r w:rsidRPr="002F04F7">
          <w:rPr>
            <w:rStyle w:val="Hyperlink"/>
            <w:rFonts w:ascii="Segoe UI" w:hAnsi="Segoe UI" w:cs="Segoe UI"/>
            <w:kern w:val="0"/>
            <w:sz w:val="20"/>
            <w:szCs w:val="20"/>
          </w:rPr>
          <w:t>https://www.sourcetreeapp.com/</w:t>
        </w:r>
      </w:hyperlink>
      <w:r w:rsidRPr="002F04F7">
        <w:rPr>
          <w:rFonts w:ascii="Segoe UI" w:hAnsi="Segoe UI" w:cs="Segoe UI"/>
          <w:color w:val="000000"/>
          <w:kern w:val="0"/>
          <w:sz w:val="20"/>
          <w:szCs w:val="20"/>
        </w:rPr>
        <w:t>.</w:t>
      </w:r>
    </w:p>
    <w:p w:rsidR="00515AD9" w:rsidRPr="002F04F7" w:rsidRDefault="00515AD9"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Click on Download SourceTree Free (for Windows. Click on the appropriate links for other OS).</w:t>
      </w:r>
    </w:p>
    <w:p w:rsidR="00E242B0" w:rsidRPr="002F04F7" w:rsidRDefault="00E242B0" w:rsidP="002F04F7">
      <w:pPr>
        <w:pStyle w:val="ListParagraph"/>
        <w:numPr>
          <w:ilvl w:val="0"/>
          <w:numId w:val="24"/>
        </w:numPr>
        <w:jc w:val="both"/>
        <w:rPr>
          <w:rFonts w:ascii="Segoe UI" w:hAnsi="Segoe UI" w:cs="Segoe UI"/>
          <w:color w:val="000000"/>
          <w:kern w:val="0"/>
          <w:sz w:val="20"/>
          <w:szCs w:val="20"/>
        </w:rPr>
      </w:pPr>
      <w:r>
        <w:rPr>
          <w:noProof/>
          <w:lang w:eastAsia="en-US"/>
        </w:rPr>
        <w:drawing>
          <wp:inline distT="0" distB="0" distL="0" distR="0" wp14:anchorId="4B35ECD5" wp14:editId="6ECB81E4">
            <wp:extent cx="3657273" cy="1689144"/>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0669" cy="1695331"/>
                    </a:xfrm>
                    <a:prstGeom prst="rect">
                      <a:avLst/>
                    </a:prstGeom>
                  </pic:spPr>
                </pic:pic>
              </a:graphicData>
            </a:graphic>
          </wp:inline>
        </w:drawing>
      </w:r>
    </w:p>
    <w:p w:rsidR="00515AD9" w:rsidRPr="002F04F7" w:rsidRDefault="00515AD9"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 xml:space="preserve">Click Run in the dialog box. </w:t>
      </w:r>
    </w:p>
    <w:p w:rsidR="00515AD9" w:rsidRPr="002F04F7" w:rsidRDefault="00515AD9"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Follow standard install instructions on screen</w:t>
      </w:r>
      <w:r w:rsidR="0075027E" w:rsidRPr="002F04F7">
        <w:rPr>
          <w:rFonts w:ascii="Segoe UI" w:hAnsi="Segoe UI" w:cs="Segoe UI"/>
          <w:color w:val="000000"/>
          <w:kern w:val="0"/>
          <w:sz w:val="20"/>
          <w:szCs w:val="20"/>
        </w:rPr>
        <w:t xml:space="preserve"> using the SourceTree Setup Wizard</w:t>
      </w:r>
      <w:r w:rsidRPr="002F04F7">
        <w:rPr>
          <w:rFonts w:ascii="Segoe UI" w:hAnsi="Segoe UI" w:cs="Segoe UI"/>
          <w:color w:val="000000"/>
          <w:kern w:val="0"/>
          <w:sz w:val="20"/>
          <w:szCs w:val="20"/>
        </w:rPr>
        <w:t>.</w:t>
      </w:r>
    </w:p>
    <w:p w:rsidR="0075027E" w:rsidRPr="002F04F7" w:rsidRDefault="0075027E"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Launch SourceTree to validate installation. If prompted to create an SSH key, click ‘No’ as this is not required.</w:t>
      </w:r>
    </w:p>
    <w:p w:rsidR="004179F2" w:rsidRPr="002F04F7" w:rsidRDefault="004179F2" w:rsidP="002F04F7">
      <w:pPr>
        <w:pStyle w:val="ListParagraph"/>
        <w:numPr>
          <w:ilvl w:val="0"/>
          <w:numId w:val="24"/>
        </w:numPr>
        <w:jc w:val="both"/>
        <w:rPr>
          <w:rFonts w:ascii="Segoe UI" w:hAnsi="Segoe UI" w:cs="Segoe UI"/>
          <w:color w:val="000000"/>
          <w:kern w:val="0"/>
          <w:sz w:val="20"/>
          <w:szCs w:val="20"/>
        </w:rPr>
      </w:pPr>
      <w:r w:rsidRPr="002F04F7">
        <w:rPr>
          <w:rFonts w:ascii="Segoe UI" w:hAnsi="Segoe UI" w:cs="Segoe UI"/>
          <w:color w:val="000000"/>
          <w:kern w:val="0"/>
          <w:sz w:val="20"/>
          <w:szCs w:val="20"/>
        </w:rPr>
        <w:t>While SourceTree is free, you will need to register with them to use it beyond 30 days. Click Menu File → Registration.</w:t>
      </w:r>
    </w:p>
    <w:p w:rsidR="00C86EF6" w:rsidRDefault="00C86EF6" w:rsidP="00C81022">
      <w:pPr>
        <w:pStyle w:val="Heading4"/>
        <w:ind w:left="720"/>
        <w:jc w:val="both"/>
        <w:rPr>
          <w:color w:val="002060"/>
        </w:rPr>
      </w:pPr>
      <w:r>
        <w:rPr>
          <w:b/>
          <w:color w:val="002060"/>
        </w:rPr>
        <w:t>3</w:t>
      </w:r>
      <w:r w:rsidRPr="00AF0EBF">
        <w:rPr>
          <w:b/>
          <w:color w:val="002060"/>
        </w:rPr>
        <w:t>.</w:t>
      </w:r>
      <w:r>
        <w:rPr>
          <w:b/>
          <w:color w:val="002060"/>
        </w:rPr>
        <w:t>1</w:t>
      </w:r>
      <w:r w:rsidRPr="00AF0EBF">
        <w:rPr>
          <w:b/>
          <w:color w:val="002060"/>
        </w:rPr>
        <w:t>.</w:t>
      </w:r>
      <w:r>
        <w:rPr>
          <w:b/>
          <w:color w:val="002060"/>
        </w:rPr>
        <w:t>3 Configuring the Code Repository</w:t>
      </w:r>
    </w:p>
    <w:p w:rsidR="00C86EF6" w:rsidRDefault="00C86EF6" w:rsidP="00C81022">
      <w:pPr>
        <w:ind w:left="1440"/>
        <w:jc w:val="both"/>
      </w:pPr>
      <w:r>
        <w:t xml:space="preserve">Following installation (see </w:t>
      </w:r>
      <w:hyperlink w:anchor="Section3122" w:history="1">
        <w:r w:rsidRPr="001256C4">
          <w:rPr>
            <w:rStyle w:val="Hyperlink"/>
          </w:rPr>
          <w:t>Section 3.1</w:t>
        </w:r>
        <w:r w:rsidR="0077667D" w:rsidRPr="001256C4">
          <w:rPr>
            <w:rStyle w:val="Hyperlink"/>
          </w:rPr>
          <w:t>.2.</w:t>
        </w:r>
        <w:r w:rsidR="0075027E" w:rsidRPr="001256C4">
          <w:rPr>
            <w:rStyle w:val="Hyperlink"/>
          </w:rPr>
          <w:t>2</w:t>
        </w:r>
      </w:hyperlink>
      <w:r>
        <w:t>), some minor configuration of Git is required</w:t>
      </w:r>
      <w:r w:rsidR="00A7575A">
        <w:t>.</w:t>
      </w:r>
      <w:r>
        <w:t xml:space="preserve"> </w:t>
      </w:r>
    </w:p>
    <w:p w:rsidR="00C86EF6" w:rsidRPr="00614B5F" w:rsidRDefault="00C86EF6" w:rsidP="00C81022">
      <w:pPr>
        <w:numPr>
          <w:ilvl w:val="0"/>
          <w:numId w:val="20"/>
        </w:numPr>
        <w:spacing w:before="100" w:beforeAutospacing="1" w:after="100" w:afterAutospacing="1"/>
        <w:ind w:right="0"/>
        <w:jc w:val="both"/>
      </w:pPr>
      <w:r>
        <w:t>O</w:t>
      </w:r>
      <w:r w:rsidRPr="00614B5F">
        <w:t xml:space="preserve">pen </w:t>
      </w:r>
      <w:r w:rsidR="009C7244">
        <w:t>SourceTree</w:t>
      </w:r>
      <w:r w:rsidR="004179F2">
        <w:t>.</w:t>
      </w:r>
    </w:p>
    <w:p w:rsidR="00C86EF6" w:rsidRDefault="009C7244"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Select Menu Tools → Options</w:t>
      </w:r>
      <w:r w:rsidR="004179F2">
        <w:rPr>
          <w:rFonts w:asciiTheme="minorHAnsi" w:eastAsiaTheme="minorEastAsia" w:hAnsiTheme="minorHAnsi" w:cstheme="minorBidi"/>
          <w:kern w:val="22"/>
          <w:sz w:val="22"/>
          <w:szCs w:val="22"/>
          <w:lang w:eastAsia="ja-JP"/>
        </w:rPr>
        <w:t>.</w:t>
      </w:r>
    </w:p>
    <w:p w:rsidR="009C7244" w:rsidRDefault="009C7244"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Ensure that the “Allow SourceTree to modify your global Git and Mercurial config files” is checked</w:t>
      </w:r>
      <w:r w:rsidR="004179F2">
        <w:rPr>
          <w:rFonts w:asciiTheme="minorHAnsi" w:eastAsiaTheme="minorEastAsia" w:hAnsiTheme="minorHAnsi" w:cstheme="minorBidi"/>
          <w:kern w:val="22"/>
          <w:sz w:val="22"/>
          <w:szCs w:val="22"/>
          <w:lang w:eastAsia="ja-JP"/>
        </w:rPr>
        <w:t>.</w:t>
      </w:r>
    </w:p>
    <w:p w:rsidR="00A7575A" w:rsidRPr="001D0DD3" w:rsidRDefault="009C7244" w:rsidP="00A7575A">
      <w:pPr>
        <w:pStyle w:val="NormalWeb"/>
        <w:numPr>
          <w:ilvl w:val="0"/>
          <w:numId w:val="20"/>
        </w:numPr>
        <w:jc w:val="both"/>
        <w:rPr>
          <w:color w:val="333333"/>
        </w:rPr>
      </w:pPr>
      <w:r>
        <w:rPr>
          <w:rFonts w:asciiTheme="minorHAnsi" w:eastAsiaTheme="minorEastAsia" w:hAnsiTheme="minorHAnsi" w:cstheme="minorBidi"/>
          <w:kern w:val="22"/>
          <w:sz w:val="22"/>
          <w:szCs w:val="22"/>
          <w:lang w:eastAsia="ja-JP"/>
        </w:rPr>
        <w:t xml:space="preserve">Enter </w:t>
      </w:r>
      <w:r w:rsidR="00A7575A">
        <w:rPr>
          <w:rFonts w:asciiTheme="minorHAnsi" w:eastAsiaTheme="minorEastAsia" w:hAnsiTheme="minorHAnsi" w:cstheme="minorBidi"/>
          <w:kern w:val="22"/>
          <w:sz w:val="22"/>
          <w:szCs w:val="22"/>
          <w:lang w:eastAsia="ja-JP"/>
        </w:rPr>
        <w:t xml:space="preserve">a username in the Full Name textbox. Use the same name as the username provided when creating your GitHub account (see </w:t>
      </w:r>
      <w:hyperlink w:anchor="Section3121" w:history="1">
        <w:r w:rsidR="00A7575A" w:rsidRPr="001256C4">
          <w:rPr>
            <w:rStyle w:val="Hyperlink"/>
            <w:rFonts w:asciiTheme="minorHAnsi" w:eastAsiaTheme="minorEastAsia" w:hAnsiTheme="minorHAnsi" w:cstheme="minorBidi"/>
            <w:kern w:val="22"/>
            <w:sz w:val="22"/>
            <w:szCs w:val="22"/>
            <w:lang w:eastAsia="ja-JP"/>
          </w:rPr>
          <w:t>Section 3.1.2.1</w:t>
        </w:r>
      </w:hyperlink>
      <w:r w:rsidR="00A7575A">
        <w:rPr>
          <w:rFonts w:asciiTheme="minorHAnsi" w:eastAsiaTheme="minorEastAsia" w:hAnsiTheme="minorHAnsi" w:cstheme="minorBidi"/>
          <w:kern w:val="22"/>
          <w:sz w:val="22"/>
          <w:szCs w:val="22"/>
          <w:lang w:eastAsia="ja-JP"/>
        </w:rPr>
        <w:t xml:space="preserve">). </w:t>
      </w:r>
      <w:r w:rsidR="00A7575A" w:rsidRPr="001D0DD3">
        <w:rPr>
          <w:rFonts w:asciiTheme="minorHAnsi" w:eastAsiaTheme="minorEastAsia" w:hAnsiTheme="minorHAnsi" w:cstheme="minorBidi"/>
          <w:kern w:val="22"/>
          <w:sz w:val="22"/>
          <w:szCs w:val="22"/>
          <w:lang w:eastAsia="ja-JP"/>
        </w:rPr>
        <w:t xml:space="preserve">The email provided should be the same one used to create </w:t>
      </w:r>
      <w:r w:rsidR="00A7575A">
        <w:rPr>
          <w:rFonts w:asciiTheme="minorHAnsi" w:eastAsiaTheme="minorEastAsia" w:hAnsiTheme="minorHAnsi" w:cstheme="minorBidi"/>
          <w:kern w:val="22"/>
          <w:sz w:val="22"/>
          <w:szCs w:val="22"/>
          <w:lang w:eastAsia="ja-JP"/>
        </w:rPr>
        <w:t>your</w:t>
      </w:r>
      <w:r w:rsidR="00A7575A" w:rsidRPr="001D0DD3">
        <w:rPr>
          <w:rFonts w:asciiTheme="minorHAnsi" w:eastAsiaTheme="minorEastAsia" w:hAnsiTheme="minorHAnsi" w:cstheme="minorBidi"/>
          <w:kern w:val="22"/>
          <w:sz w:val="22"/>
          <w:szCs w:val="22"/>
          <w:lang w:eastAsia="ja-JP"/>
        </w:rPr>
        <w:t xml:space="preserve"> GitHub account</w:t>
      </w:r>
      <w:r w:rsidR="00A7575A">
        <w:rPr>
          <w:rFonts w:asciiTheme="minorHAnsi" w:eastAsiaTheme="minorEastAsia" w:hAnsiTheme="minorHAnsi" w:cstheme="minorBidi"/>
          <w:kern w:val="22"/>
          <w:sz w:val="22"/>
          <w:szCs w:val="22"/>
          <w:lang w:eastAsia="ja-JP"/>
        </w:rPr>
        <w:t xml:space="preserve"> </w:t>
      </w:r>
      <w:r w:rsidR="00A7575A" w:rsidRPr="001D0DD3">
        <w:rPr>
          <w:rFonts w:asciiTheme="minorHAnsi" w:eastAsiaTheme="minorEastAsia" w:hAnsiTheme="minorHAnsi" w:cstheme="minorBidi"/>
          <w:kern w:val="22"/>
          <w:sz w:val="22"/>
          <w:szCs w:val="22"/>
          <w:lang w:eastAsia="ja-JP"/>
        </w:rPr>
        <w:t xml:space="preserve">(see </w:t>
      </w:r>
      <w:hyperlink w:anchor="Section3121" w:history="1">
        <w:r w:rsidR="00A7575A" w:rsidRPr="001256C4">
          <w:rPr>
            <w:rStyle w:val="Hyperlink"/>
            <w:rFonts w:asciiTheme="minorHAnsi" w:eastAsiaTheme="minorEastAsia" w:hAnsiTheme="minorHAnsi" w:cstheme="minorBidi"/>
            <w:kern w:val="22"/>
            <w:sz w:val="22"/>
            <w:szCs w:val="22"/>
            <w:lang w:eastAsia="ja-JP"/>
          </w:rPr>
          <w:t>Section 3.1.2.1</w:t>
        </w:r>
      </w:hyperlink>
      <w:r w:rsidR="004179F2">
        <w:rPr>
          <w:rFonts w:asciiTheme="minorHAnsi" w:eastAsiaTheme="minorEastAsia" w:hAnsiTheme="minorHAnsi" w:cstheme="minorBidi"/>
          <w:kern w:val="22"/>
          <w:sz w:val="22"/>
          <w:szCs w:val="22"/>
          <w:lang w:eastAsia="ja-JP"/>
        </w:rPr>
        <w:t>).</w:t>
      </w:r>
    </w:p>
    <w:p w:rsidR="009C7244" w:rsidRPr="00614B5F" w:rsidRDefault="00A7575A"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Enter an email addres</w:t>
      </w:r>
      <w:r w:rsidR="004179F2">
        <w:rPr>
          <w:rFonts w:asciiTheme="minorHAnsi" w:eastAsiaTheme="minorEastAsia" w:hAnsiTheme="minorHAnsi" w:cstheme="minorBidi"/>
          <w:kern w:val="22"/>
          <w:sz w:val="22"/>
          <w:szCs w:val="22"/>
          <w:lang w:eastAsia="ja-JP"/>
        </w:rPr>
        <w:t>s in the Email Address textbox.</w:t>
      </w:r>
    </w:p>
    <w:p w:rsidR="00C86EF6" w:rsidRDefault="00C86EF6" w:rsidP="00C81022">
      <w:pPr>
        <w:pStyle w:val="Heading4"/>
        <w:ind w:left="720"/>
        <w:jc w:val="both"/>
        <w:rPr>
          <w:b/>
          <w:bCs/>
          <w:color w:val="002060"/>
        </w:rPr>
      </w:pPr>
      <w:bookmarkStart w:id="12" w:name="_3.1.4_Cloning_the"/>
      <w:bookmarkStart w:id="13" w:name="Section314"/>
      <w:bookmarkEnd w:id="12"/>
      <w:r>
        <w:rPr>
          <w:b/>
          <w:color w:val="002060"/>
        </w:rPr>
        <w:lastRenderedPageBreak/>
        <w:t>3</w:t>
      </w:r>
      <w:r w:rsidRPr="00AF0EBF">
        <w:rPr>
          <w:b/>
          <w:color w:val="002060"/>
        </w:rPr>
        <w:t>.</w:t>
      </w:r>
      <w:r>
        <w:rPr>
          <w:b/>
          <w:color w:val="002060"/>
        </w:rPr>
        <w:t>1</w:t>
      </w:r>
      <w:r w:rsidRPr="00AF0EBF">
        <w:rPr>
          <w:b/>
          <w:color w:val="002060"/>
        </w:rPr>
        <w:t>.</w:t>
      </w:r>
      <w:r>
        <w:rPr>
          <w:b/>
          <w:color w:val="002060"/>
        </w:rPr>
        <w:t xml:space="preserve">4 </w:t>
      </w:r>
      <w:bookmarkEnd w:id="13"/>
      <w:r>
        <w:rPr>
          <w:b/>
          <w:bCs/>
          <w:color w:val="002060"/>
        </w:rPr>
        <w:t>Cloning the VASL code repository for local development</w:t>
      </w:r>
    </w:p>
    <w:p w:rsidR="004179F2" w:rsidRDefault="00C86EF6" w:rsidP="00F4240E">
      <w:pPr>
        <w:ind w:left="1440"/>
        <w:jc w:val="both"/>
      </w:pPr>
      <w:r>
        <w:t xml:space="preserve">1. </w:t>
      </w:r>
      <w:r w:rsidR="0075027E">
        <w:t xml:space="preserve">In order to </w:t>
      </w:r>
      <w:r w:rsidR="002F7C98">
        <w:t>update</w:t>
      </w:r>
      <w:r w:rsidR="0075027E">
        <w:t xml:space="preserve"> the VASL code repository, it is necessary to join the vasl-developers team on GitHub. To do so, </w:t>
      </w:r>
      <w:r w:rsidR="004179F2">
        <w:t>go</w:t>
      </w:r>
      <w:r w:rsidR="0075027E">
        <w:t xml:space="preserve"> to </w:t>
      </w:r>
      <w:hyperlink r:id="rId24" w:history="1">
        <w:r w:rsidR="004179F2">
          <w:rPr>
            <w:rStyle w:val="Hyperlink"/>
          </w:rPr>
          <w:t>https://github.com/orgs/vasl-developers/teams/owners</w:t>
        </w:r>
      </w:hyperlink>
      <w:r w:rsidR="00F14021">
        <w:t xml:space="preserve"> and message one of the owners that you would like to join.</w:t>
      </w:r>
      <w:r w:rsidR="00F4240E">
        <w:t xml:space="preserve"> (</w:t>
      </w:r>
      <w:r w:rsidR="004179F2">
        <w:t xml:space="preserve">This is only necessary if you wish to have “write” access to the repository so that you can </w:t>
      </w:r>
      <w:r w:rsidR="000728ED">
        <w:t xml:space="preserve">contribute code. </w:t>
      </w:r>
      <w:r w:rsidR="00F4240E">
        <w:t>If you just want to clone a repository and code and build separately, you don’t need to join the team.)</w:t>
      </w:r>
    </w:p>
    <w:p w:rsidR="00C86EF6" w:rsidRDefault="0075027E" w:rsidP="00A7575A">
      <w:pPr>
        <w:ind w:left="1440"/>
        <w:jc w:val="both"/>
      </w:pPr>
      <w:r>
        <w:t>2. Once, you have received confirmation that you are a member of the group</w:t>
      </w:r>
      <w:r w:rsidR="00DF4F6F">
        <w:t>, s</w:t>
      </w:r>
      <w:r w:rsidR="00C86EF6">
        <w:t>ign in to GitHub</w:t>
      </w:r>
      <w:r w:rsidR="004179F2">
        <w:t>.</w:t>
      </w:r>
      <w:r w:rsidR="00C86EF6">
        <w:t xml:space="preserve"> </w:t>
      </w:r>
    </w:p>
    <w:p w:rsidR="00C86EF6" w:rsidRDefault="00896BA1" w:rsidP="00A7575A">
      <w:pPr>
        <w:ind w:left="1440"/>
        <w:jc w:val="both"/>
      </w:pPr>
      <w:r>
        <w:t>3</w:t>
      </w:r>
      <w:r w:rsidR="00C86EF6">
        <w:t>. Search for “VASL”</w:t>
      </w:r>
      <w:r w:rsidR="004179F2">
        <w:t>.</w:t>
      </w:r>
    </w:p>
    <w:p w:rsidR="00C86EF6" w:rsidRDefault="00896BA1" w:rsidP="00A7575A">
      <w:pPr>
        <w:ind w:left="1440"/>
        <w:jc w:val="both"/>
      </w:pPr>
      <w:r>
        <w:t>4</w:t>
      </w:r>
      <w:r w:rsidR="00C86EF6">
        <w:t>. Select “vasl-developers/vasl” (click on the ‘vasl’ at the end as it is a separate hyperlink)</w:t>
      </w:r>
      <w:r w:rsidR="004179F2">
        <w:t>.</w:t>
      </w:r>
    </w:p>
    <w:p w:rsidR="00DF4F6F" w:rsidRDefault="00896BA1" w:rsidP="00A7575A">
      <w:pPr>
        <w:ind w:left="1440"/>
        <w:jc w:val="both"/>
      </w:pPr>
      <w:bookmarkStart w:id="14" w:name="Section314Step5"/>
      <w:r>
        <w:t>5</w:t>
      </w:r>
      <w:r w:rsidR="00DF4F6F">
        <w:t>.</w:t>
      </w:r>
      <w:bookmarkEnd w:id="14"/>
      <w:r w:rsidR="00DF4F6F">
        <w:t xml:space="preserve"> Click on Branch-develop and type a name for a new branch in the textbox then click on “Create Branch:”. If “Create Branch:” does not appear, check that you are a member of the vasl-developers group.</w:t>
      </w:r>
      <w:r w:rsidR="00F4240E">
        <w:t xml:space="preserve"> For those wishing to develop and contribute code, please start your branch name with the prefix “feature/”.</w:t>
      </w:r>
    </w:p>
    <w:p w:rsidR="00896BA1" w:rsidRDefault="00896BA1" w:rsidP="00A7575A">
      <w:pPr>
        <w:ind w:left="1440"/>
        <w:jc w:val="both"/>
      </w:pPr>
      <w:r>
        <w:t>6. Copy the HTTPS Clone URL for your branch to the Clipboard.</w:t>
      </w:r>
    </w:p>
    <w:p w:rsidR="000114DC" w:rsidRDefault="000114DC" w:rsidP="00A7575A">
      <w:pPr>
        <w:ind w:left="1440"/>
        <w:jc w:val="both"/>
      </w:pPr>
      <w:r>
        <w:rPr>
          <w:noProof/>
          <w:lang w:eastAsia="en-US"/>
        </w:rPr>
        <w:drawing>
          <wp:inline distT="0" distB="0" distL="0" distR="0" wp14:anchorId="6AA2130B" wp14:editId="66C174EB">
            <wp:extent cx="3648075" cy="1727379"/>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7357" cy="1736509"/>
                    </a:xfrm>
                    <a:prstGeom prst="rect">
                      <a:avLst/>
                    </a:prstGeom>
                  </pic:spPr>
                </pic:pic>
              </a:graphicData>
            </a:graphic>
          </wp:inline>
        </w:drawing>
      </w:r>
    </w:p>
    <w:p w:rsidR="00DF4F6F" w:rsidRDefault="00896BA1" w:rsidP="00A7575A">
      <w:pPr>
        <w:ind w:left="1440"/>
        <w:jc w:val="both"/>
      </w:pPr>
      <w:bookmarkStart w:id="15" w:name="Section314Step7"/>
      <w:r>
        <w:t>7</w:t>
      </w:r>
      <w:r w:rsidR="00DF4F6F">
        <w:t>.</w:t>
      </w:r>
      <w:bookmarkEnd w:id="15"/>
      <w:r w:rsidR="00DF4F6F">
        <w:t xml:space="preserve"> Start SourceTree</w:t>
      </w:r>
      <w:r w:rsidR="004179F2">
        <w:t>.</w:t>
      </w:r>
      <w:r w:rsidR="009F4649">
        <w:t xml:space="preserve"> (As an alternate to steps 7-12, it is possible to clone the VASL code repository from within the IDE (see </w:t>
      </w:r>
      <w:hyperlink w:anchor="_4.1.4_Cloning_the" w:history="1">
        <w:r w:rsidR="009F4649" w:rsidRPr="001256C4">
          <w:rPr>
            <w:rStyle w:val="Hyperlink"/>
          </w:rPr>
          <w:t>Section 4.1.4</w:t>
        </w:r>
      </w:hyperlink>
      <w:r w:rsidR="009F4649">
        <w:t>). However, it is strongly recommended to use SourceTree.)</w:t>
      </w:r>
    </w:p>
    <w:p w:rsidR="00DF4F6F" w:rsidRDefault="000114DC" w:rsidP="00A7575A">
      <w:pPr>
        <w:ind w:left="1440"/>
        <w:jc w:val="both"/>
      </w:pPr>
      <w:bookmarkStart w:id="16" w:name="Section314Step8"/>
      <w:r>
        <w:t>8</w:t>
      </w:r>
      <w:r w:rsidR="00DF4F6F">
        <w:t>.</w:t>
      </w:r>
      <w:bookmarkEnd w:id="16"/>
      <w:r w:rsidR="00DF4F6F">
        <w:t xml:space="preserve"> Click the Clone/New button</w:t>
      </w:r>
      <w:r w:rsidR="004179F2">
        <w:t>.</w:t>
      </w:r>
    </w:p>
    <w:p w:rsidR="000114DC" w:rsidRDefault="000114DC" w:rsidP="00A7575A">
      <w:pPr>
        <w:ind w:left="1440"/>
        <w:jc w:val="both"/>
      </w:pPr>
      <w:r>
        <w:rPr>
          <w:noProof/>
          <w:lang w:eastAsia="en-US"/>
        </w:rPr>
        <w:drawing>
          <wp:inline distT="0" distB="0" distL="0" distR="0" wp14:anchorId="043DCC58" wp14:editId="51D5036A">
            <wp:extent cx="1049151" cy="1019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4140" cy="1033736"/>
                    </a:xfrm>
                    <a:prstGeom prst="rect">
                      <a:avLst/>
                    </a:prstGeom>
                  </pic:spPr>
                </pic:pic>
              </a:graphicData>
            </a:graphic>
          </wp:inline>
        </w:drawing>
      </w:r>
    </w:p>
    <w:p w:rsidR="00DF4F6F" w:rsidRDefault="000114DC" w:rsidP="00A7575A">
      <w:pPr>
        <w:ind w:left="1440"/>
        <w:jc w:val="both"/>
      </w:pPr>
      <w:r>
        <w:t>9</w:t>
      </w:r>
      <w:r w:rsidR="00DF4F6F">
        <w:t xml:space="preserve">. </w:t>
      </w:r>
      <w:r w:rsidR="00896BA1">
        <w:t>Paste the HTTPS Clone URL for your branch into the “Source Path / URL” textbox</w:t>
      </w:r>
      <w:r w:rsidR="004179F2">
        <w:t>.</w:t>
      </w:r>
    </w:p>
    <w:p w:rsidR="00896BA1" w:rsidRDefault="000114DC" w:rsidP="00A7575A">
      <w:pPr>
        <w:ind w:left="1440"/>
        <w:jc w:val="both"/>
      </w:pPr>
      <w:bookmarkStart w:id="17" w:name="Section314Step10"/>
      <w:r>
        <w:t>10</w:t>
      </w:r>
      <w:bookmarkEnd w:id="17"/>
      <w:r w:rsidR="00896BA1">
        <w:t>. Select a destination location by typing the text box or clicking on the Directory button (which will allow you to create a new folder if desired)</w:t>
      </w:r>
      <w:r w:rsidR="004A3BA2">
        <w:t xml:space="preserve">. It is recommended that you use a directory where your IDE will store projects. </w:t>
      </w:r>
    </w:p>
    <w:p w:rsidR="000114DC" w:rsidRDefault="00E96195" w:rsidP="00A7575A">
      <w:pPr>
        <w:ind w:left="1440"/>
        <w:jc w:val="both"/>
      </w:pPr>
      <w:r>
        <w:rPr>
          <w:noProof/>
          <w:lang w:eastAsia="en-US"/>
        </w:rPr>
        <w:lastRenderedPageBreak/>
        <w:drawing>
          <wp:inline distT="0" distB="0" distL="0" distR="0" wp14:anchorId="73F0E33B" wp14:editId="7B4A3395">
            <wp:extent cx="3104770" cy="179453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9836" cy="1809018"/>
                    </a:xfrm>
                    <a:prstGeom prst="rect">
                      <a:avLst/>
                    </a:prstGeom>
                  </pic:spPr>
                </pic:pic>
              </a:graphicData>
            </a:graphic>
          </wp:inline>
        </w:drawing>
      </w:r>
    </w:p>
    <w:p w:rsidR="00896BA1" w:rsidRDefault="000114DC" w:rsidP="00A7575A">
      <w:pPr>
        <w:ind w:left="1440"/>
        <w:jc w:val="both"/>
      </w:pPr>
      <w:r>
        <w:t>11</w:t>
      </w:r>
      <w:r w:rsidR="00896BA1">
        <w:t>. Click on the Advanced Options dropdown arrow. Enter the name of your new branch into the “Checkout Branch” textbox.</w:t>
      </w:r>
    </w:p>
    <w:p w:rsidR="00896BA1" w:rsidRDefault="000114DC" w:rsidP="00A7575A">
      <w:pPr>
        <w:ind w:left="1440"/>
        <w:jc w:val="both"/>
      </w:pPr>
      <w:r>
        <w:t>12</w:t>
      </w:r>
      <w:r w:rsidR="00896BA1">
        <w:t>. Click Clone</w:t>
      </w:r>
      <w:r w:rsidR="004179F2">
        <w:t>.</w:t>
      </w:r>
    </w:p>
    <w:p w:rsidR="00896BA1" w:rsidRDefault="00896BA1" w:rsidP="00A7575A">
      <w:pPr>
        <w:ind w:left="1440"/>
        <w:jc w:val="both"/>
      </w:pPr>
      <w:r>
        <w:t xml:space="preserve">The cloning process will take several minutes depending on your computer. </w:t>
      </w:r>
    </w:p>
    <w:p w:rsidR="000D3A90" w:rsidRDefault="00B15695" w:rsidP="00C81022">
      <w:pPr>
        <w:pStyle w:val="Heading2"/>
        <w:jc w:val="both"/>
      </w:pPr>
      <w:bookmarkStart w:id="18" w:name="_4.0_working_with"/>
      <w:bookmarkStart w:id="19" w:name="_Toc430603401"/>
      <w:bookmarkEnd w:id="18"/>
      <w:r>
        <w:t xml:space="preserve">4.0 </w:t>
      </w:r>
      <w:r w:rsidR="00B7489A">
        <w:t>working with the code: intellij</w:t>
      </w:r>
      <w:bookmarkEnd w:id="19"/>
      <w:r w:rsidR="00304FC0">
        <w:t xml:space="preserve"> </w:t>
      </w:r>
    </w:p>
    <w:p w:rsidR="00B15695" w:rsidRDefault="00B15695" w:rsidP="00C81022">
      <w:pPr>
        <w:pStyle w:val="Heading3"/>
        <w:jc w:val="both"/>
      </w:pPr>
      <w:r>
        <w:t>4.1 The Intellij ide</w:t>
      </w:r>
    </w:p>
    <w:p w:rsidR="00BC639C" w:rsidRDefault="00296EE4" w:rsidP="00C81022">
      <w:pPr>
        <w:jc w:val="both"/>
      </w:pPr>
      <w:r>
        <w:t>Integrated Development Environments (IDE’s) provide a means of linking a number of tools together to allow developers to write software code and then manage their work by linking to project management tools and repositories.</w:t>
      </w:r>
      <w:r w:rsidR="00F4240E">
        <w:t xml:space="preserve"> </w:t>
      </w:r>
      <w:r>
        <w:t xml:space="preserve"> </w:t>
      </w:r>
    </w:p>
    <w:p w:rsidR="00491A4A" w:rsidRDefault="00491A4A" w:rsidP="00C81022">
      <w:pPr>
        <w:pStyle w:val="Heading4"/>
        <w:ind w:left="720"/>
        <w:jc w:val="both"/>
        <w:rPr>
          <w:color w:val="002060"/>
        </w:rPr>
      </w:pPr>
      <w:r>
        <w:rPr>
          <w:b/>
          <w:color w:val="002060"/>
        </w:rPr>
        <w:t>4</w:t>
      </w:r>
      <w:r w:rsidRPr="00AF0EBF">
        <w:rPr>
          <w:b/>
          <w:color w:val="002060"/>
        </w:rPr>
        <w:t>.</w:t>
      </w:r>
      <w:r>
        <w:rPr>
          <w:b/>
          <w:color w:val="002060"/>
        </w:rPr>
        <w:t>1</w:t>
      </w:r>
      <w:r w:rsidRPr="00AF0EBF">
        <w:rPr>
          <w:b/>
          <w:color w:val="002060"/>
        </w:rPr>
        <w:t>.</w:t>
      </w:r>
      <w:r>
        <w:rPr>
          <w:b/>
          <w:color w:val="002060"/>
        </w:rPr>
        <w:t xml:space="preserve">1 </w:t>
      </w:r>
      <w:r w:rsidRPr="00491A4A">
        <w:rPr>
          <w:b/>
          <w:color w:val="002060"/>
        </w:rPr>
        <w:t>IDE’s: why you need one and what they do</w:t>
      </w:r>
    </w:p>
    <w:p w:rsidR="00491A4A" w:rsidRDefault="00491A4A" w:rsidP="00C81022">
      <w:pPr>
        <w:pStyle w:val="Heading4"/>
        <w:ind w:left="720"/>
        <w:jc w:val="both"/>
      </w:pPr>
      <w:r w:rsidRPr="00296EE4">
        <w:t>Above all, the IDE is</w:t>
      </w:r>
      <w:r>
        <w:t xml:space="preserve"> the place where code gets written. IDE’s link to underlying software development tools (such as the JDK) that then provide developers with access to coding languages, structures and libraries. They also integrate tools that allow link their work to larger teams and projects.</w:t>
      </w:r>
      <w:r w:rsidR="00F4240E">
        <w:t xml:space="preserve"> </w:t>
      </w:r>
    </w:p>
    <w:p w:rsidR="00F4240E" w:rsidRDefault="00F4240E" w:rsidP="00F4240E">
      <w:pPr>
        <w:ind w:left="720"/>
      </w:pPr>
      <w:r>
        <w:t>A number of IDE’s can be used to write VASL source code in Java, for example, Eclipse.</w:t>
      </w:r>
      <w:r w:rsidR="00050480">
        <w:t xml:space="preserve"> The following instructions apply specifically to another one, IntelliJ. They could be used as a guide to working with Eclipse or other IDE’s.</w:t>
      </w:r>
    </w:p>
    <w:p w:rsidR="00560497" w:rsidRDefault="00560497" w:rsidP="00F4240E">
      <w:pPr>
        <w:ind w:left="720"/>
      </w:pPr>
    </w:p>
    <w:p w:rsidR="00491A4A" w:rsidRDefault="00491A4A" w:rsidP="00C81022">
      <w:pPr>
        <w:ind w:left="720"/>
        <w:jc w:val="both"/>
        <w:rPr>
          <w:rFonts w:asciiTheme="majorHAnsi" w:eastAsiaTheme="majorEastAsia" w:hAnsiTheme="majorHAnsi" w:cstheme="majorBidi"/>
          <w:b/>
          <w:bCs/>
          <w:color w:val="002060"/>
        </w:rPr>
      </w:pPr>
      <w:r>
        <w:rPr>
          <w:b/>
          <w:color w:val="002060"/>
        </w:rPr>
        <w:t>4</w:t>
      </w:r>
      <w:r w:rsidRPr="00AF0EBF">
        <w:rPr>
          <w:b/>
          <w:color w:val="002060"/>
        </w:rPr>
        <w:t>.</w:t>
      </w:r>
      <w:r>
        <w:rPr>
          <w:b/>
          <w:color w:val="002060"/>
        </w:rPr>
        <w:t>1</w:t>
      </w:r>
      <w:r w:rsidRPr="00AF0EBF">
        <w:rPr>
          <w:b/>
          <w:color w:val="002060"/>
        </w:rPr>
        <w:t>.</w:t>
      </w:r>
      <w:r>
        <w:rPr>
          <w:b/>
          <w:color w:val="002060"/>
        </w:rPr>
        <w:t xml:space="preserve">2 </w:t>
      </w:r>
      <w:r w:rsidRPr="00023EC6">
        <w:rPr>
          <w:rFonts w:asciiTheme="majorHAnsi" w:eastAsiaTheme="majorEastAsia" w:hAnsiTheme="majorHAnsi" w:cstheme="majorBidi"/>
          <w:b/>
          <w:bCs/>
          <w:color w:val="002060"/>
        </w:rPr>
        <w:t xml:space="preserve">Installing an IDE: IntelliJ </w:t>
      </w:r>
    </w:p>
    <w:p w:rsidR="00491A4A" w:rsidRPr="007A4B7B" w:rsidRDefault="00491A4A" w:rsidP="00C81022">
      <w:pPr>
        <w:ind w:left="720"/>
        <w:jc w:val="both"/>
        <w:rPr>
          <w:rFonts w:asciiTheme="majorHAnsi" w:eastAsiaTheme="majorEastAsia" w:hAnsiTheme="majorHAnsi" w:cstheme="majorBidi"/>
          <w:b/>
        </w:rPr>
      </w:pPr>
      <w:r w:rsidRPr="007A4B7B">
        <w:rPr>
          <w:rFonts w:asciiTheme="majorHAnsi" w:eastAsiaTheme="majorEastAsia" w:hAnsiTheme="majorHAnsi" w:cstheme="majorBidi"/>
          <w:b/>
        </w:rPr>
        <w:t>To install IntelliJ:</w:t>
      </w:r>
    </w:p>
    <w:p w:rsidR="00491A4A" w:rsidRDefault="00F13DDF" w:rsidP="00C81022">
      <w:pPr>
        <w:ind w:left="720"/>
        <w:jc w:val="both"/>
        <w:rPr>
          <w:rFonts w:ascii="Segoe UI" w:hAnsi="Segoe UI" w:cs="Segoe UI"/>
          <w:color w:val="000000"/>
          <w:kern w:val="0"/>
          <w:sz w:val="20"/>
          <w:szCs w:val="20"/>
        </w:rPr>
      </w:pPr>
      <w:r>
        <w:rPr>
          <w:rFonts w:asciiTheme="majorHAnsi" w:eastAsiaTheme="majorEastAsia" w:hAnsiTheme="majorHAnsi" w:cstheme="majorBidi"/>
        </w:rPr>
        <w:t>1</w:t>
      </w:r>
      <w:r w:rsidR="00491A4A">
        <w:rPr>
          <w:rFonts w:asciiTheme="majorHAnsi" w:eastAsiaTheme="majorEastAsia" w:hAnsiTheme="majorHAnsi" w:cstheme="majorBidi"/>
        </w:rPr>
        <w:t xml:space="preserve">. Go to </w:t>
      </w:r>
      <w:hyperlink r:id="rId28" w:history="1">
        <w:r w:rsidR="00491A4A" w:rsidRPr="007709C0">
          <w:rPr>
            <w:rStyle w:val="Hyperlink"/>
            <w:rFonts w:ascii="Segoe UI" w:hAnsi="Segoe UI" w:cs="Segoe UI"/>
            <w:kern w:val="0"/>
            <w:sz w:val="20"/>
            <w:szCs w:val="20"/>
          </w:rPr>
          <w:t>https://www.jetbrains.com/idea/download/</w:t>
        </w:r>
      </w:hyperlink>
    </w:p>
    <w:p w:rsidR="00491A4A" w:rsidRDefault="00F13DDF"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2</w:t>
      </w:r>
      <w:r w:rsidR="00491A4A">
        <w:rPr>
          <w:rFonts w:ascii="Segoe UI" w:hAnsi="Segoe UI" w:cs="Segoe UI"/>
          <w:color w:val="000000"/>
          <w:kern w:val="0"/>
          <w:sz w:val="20"/>
          <w:szCs w:val="20"/>
        </w:rPr>
        <w:t>. Download the Community Edition version for appropriate platform (Windows, Mac, etc.)</w:t>
      </w:r>
    </w:p>
    <w:p w:rsidR="00E242B0" w:rsidRDefault="00E242B0" w:rsidP="00C81022">
      <w:pPr>
        <w:ind w:left="720"/>
        <w:jc w:val="both"/>
        <w:rPr>
          <w:rFonts w:ascii="Segoe UI" w:hAnsi="Segoe UI" w:cs="Segoe UI"/>
          <w:color w:val="000000"/>
          <w:kern w:val="0"/>
          <w:sz w:val="20"/>
          <w:szCs w:val="20"/>
        </w:rPr>
      </w:pPr>
      <w:r>
        <w:rPr>
          <w:noProof/>
          <w:lang w:eastAsia="en-US"/>
        </w:rPr>
        <w:lastRenderedPageBreak/>
        <w:drawing>
          <wp:inline distT="0" distB="0" distL="0" distR="0" wp14:anchorId="68A9E3B9" wp14:editId="58920F24">
            <wp:extent cx="3014345" cy="1351303"/>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1763" cy="1363594"/>
                    </a:xfrm>
                    <a:prstGeom prst="rect">
                      <a:avLst/>
                    </a:prstGeom>
                  </pic:spPr>
                </pic:pic>
              </a:graphicData>
            </a:graphic>
          </wp:inline>
        </w:drawing>
      </w:r>
    </w:p>
    <w:p w:rsidR="00491A4A" w:rsidRDefault="00F13DDF"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3</w:t>
      </w:r>
      <w:r w:rsidR="00491A4A">
        <w:rPr>
          <w:rFonts w:ascii="Segoe UI" w:hAnsi="Segoe UI" w:cs="Segoe UI"/>
          <w:color w:val="000000"/>
          <w:kern w:val="0"/>
          <w:sz w:val="20"/>
          <w:szCs w:val="20"/>
        </w:rPr>
        <w:t>. Run install as normal for the platform (i.e. on Windows, click “Open” or “Run” in the dialog boxes)</w:t>
      </w:r>
    </w:p>
    <w:p w:rsidR="00491A4A" w:rsidRDefault="00491A4A" w:rsidP="00C81022">
      <w:pPr>
        <w:pStyle w:val="Heading4"/>
        <w:ind w:left="720"/>
        <w:jc w:val="both"/>
        <w:rPr>
          <w:b/>
          <w:bCs/>
          <w:color w:val="002060"/>
        </w:rPr>
      </w:pPr>
      <w:bookmarkStart w:id="20" w:name="_4.1.3_Setting_up"/>
      <w:bookmarkEnd w:id="20"/>
      <w:r>
        <w:rPr>
          <w:b/>
          <w:color w:val="002060"/>
        </w:rPr>
        <w:t>4</w:t>
      </w:r>
      <w:r w:rsidRPr="00AF0EBF">
        <w:rPr>
          <w:b/>
          <w:color w:val="002060"/>
        </w:rPr>
        <w:t>.</w:t>
      </w:r>
      <w:r>
        <w:rPr>
          <w:b/>
          <w:color w:val="002060"/>
        </w:rPr>
        <w:t>1</w:t>
      </w:r>
      <w:r w:rsidRPr="00AF0EBF">
        <w:rPr>
          <w:b/>
          <w:color w:val="002060"/>
        </w:rPr>
        <w:t>.</w:t>
      </w:r>
      <w:r>
        <w:rPr>
          <w:b/>
          <w:color w:val="002060"/>
        </w:rPr>
        <w:t xml:space="preserve">3 </w:t>
      </w:r>
      <w:r>
        <w:rPr>
          <w:b/>
          <w:bCs/>
          <w:color w:val="002060"/>
        </w:rPr>
        <w:t>Setting up IntelliJ for development</w:t>
      </w:r>
    </w:p>
    <w:p w:rsidR="00491A4A" w:rsidRDefault="00491A4A" w:rsidP="00C81022">
      <w:pPr>
        <w:pStyle w:val="Heading1"/>
        <w:ind w:left="720"/>
        <w:jc w:val="both"/>
        <w:rPr>
          <w:rFonts w:asciiTheme="minorHAnsi" w:eastAsiaTheme="minorEastAsia" w:hAnsiTheme="minorHAnsi" w:cstheme="minorBidi"/>
          <w:caps w:val="0"/>
          <w:color w:val="auto"/>
          <w:sz w:val="22"/>
          <w:szCs w:val="22"/>
        </w:rPr>
      </w:pPr>
      <w:bookmarkStart w:id="21" w:name="Section413Step1"/>
      <w:bookmarkStart w:id="22" w:name="_Toc430603402"/>
      <w:r w:rsidRPr="007A4B7B">
        <w:rPr>
          <w:rFonts w:asciiTheme="minorHAnsi" w:eastAsiaTheme="minorEastAsia" w:hAnsiTheme="minorHAnsi" w:cstheme="minorBidi"/>
          <w:caps w:val="0"/>
          <w:color w:val="auto"/>
          <w:sz w:val="22"/>
          <w:szCs w:val="22"/>
        </w:rPr>
        <w:t>1.</w:t>
      </w:r>
      <w:bookmarkEnd w:id="21"/>
      <w:r w:rsidRPr="007A4B7B">
        <w:rPr>
          <w:rFonts w:asciiTheme="minorHAnsi" w:eastAsiaTheme="minorEastAsia" w:hAnsiTheme="minorHAnsi" w:cstheme="minorBidi"/>
          <w:caps w:val="0"/>
          <w:color w:val="auto"/>
          <w:sz w:val="22"/>
          <w:szCs w:val="22"/>
        </w:rPr>
        <w:t xml:space="preserve"> Create the VASL project</w:t>
      </w:r>
      <w:bookmarkEnd w:id="22"/>
    </w:p>
    <w:p w:rsidR="009F4649" w:rsidRPr="009F4649" w:rsidRDefault="009F4649" w:rsidP="009F4649">
      <w:pPr>
        <w:ind w:left="1440"/>
      </w:pPr>
      <w:r>
        <w:t xml:space="preserve">The following instructions assume that you cloned the VASL code repository using SourceTree as per </w:t>
      </w:r>
      <w:hyperlink w:anchor="Section314Step7" w:history="1">
        <w:r w:rsidRPr="009003CC">
          <w:rPr>
            <w:rStyle w:val="Hyperlink"/>
          </w:rPr>
          <w:t>Steps 7-12</w:t>
        </w:r>
      </w:hyperlink>
      <w:r>
        <w:t xml:space="preserve"> of </w:t>
      </w:r>
      <w:hyperlink w:anchor="_3.1.4_Cloning_the" w:history="1">
        <w:r w:rsidRPr="009003CC">
          <w:rPr>
            <w:rStyle w:val="Hyperlink"/>
          </w:rPr>
          <w:t>Section 3.1.4</w:t>
        </w:r>
      </w:hyperlink>
      <w:r>
        <w:t xml:space="preserve">. If you intend to clone VASL from within IntelliJ, proceed to </w:t>
      </w:r>
      <w:hyperlink w:anchor="_4.1.4_Cloning_the" w:history="1">
        <w:r w:rsidRPr="009003CC">
          <w:rPr>
            <w:rStyle w:val="Hyperlink"/>
          </w:rPr>
          <w:t>Section 4.1.4</w:t>
        </w:r>
      </w:hyperlink>
      <w:r>
        <w:t>.</w:t>
      </w:r>
    </w:p>
    <w:p w:rsidR="00491A4A" w:rsidRDefault="00491A4A" w:rsidP="00C81022">
      <w:pPr>
        <w:ind w:left="1440"/>
        <w:jc w:val="both"/>
      </w:pPr>
      <w:r>
        <w:t xml:space="preserve">Start IntelliJ. You should see an introduction screen with the option to </w:t>
      </w:r>
      <w:r w:rsidR="00EC0425">
        <w:t>import a</w:t>
      </w:r>
      <w:r>
        <w:t xml:space="preserve"> project. Select that option. </w:t>
      </w:r>
    </w:p>
    <w:p w:rsidR="00491A4A" w:rsidRDefault="00491A4A" w:rsidP="00C81022">
      <w:pPr>
        <w:ind w:left="792"/>
        <w:jc w:val="both"/>
      </w:pPr>
      <w:r>
        <w:rPr>
          <w:noProof/>
          <w:lang w:eastAsia="en-US"/>
        </w:rPr>
        <w:drawing>
          <wp:anchor distT="0" distB="0" distL="114300" distR="114300" simplePos="0" relativeHeight="251664384" behindDoc="0" locked="0" layoutInCell="1" allowOverlap="1" wp14:anchorId="765BB73C" wp14:editId="37916CDD">
            <wp:simplePos x="0" y="0"/>
            <wp:positionH relativeFrom="column">
              <wp:posOffset>909320</wp:posOffset>
            </wp:positionH>
            <wp:positionV relativeFrom="paragraph">
              <wp:posOffset>36830</wp:posOffset>
            </wp:positionV>
            <wp:extent cx="3252470" cy="1679575"/>
            <wp:effectExtent l="0" t="0" r="508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2470"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E242B0" w:rsidRDefault="00E242B0" w:rsidP="00C81022">
      <w:pPr>
        <w:ind w:left="1440"/>
        <w:jc w:val="both"/>
      </w:pPr>
    </w:p>
    <w:p w:rsidR="00EC0425" w:rsidRDefault="00F114BB" w:rsidP="00F114BB">
      <w:pPr>
        <w:ind w:left="1440"/>
        <w:jc w:val="both"/>
      </w:pPr>
      <w:r>
        <w:rPr>
          <w:noProof/>
          <w:lang w:eastAsia="en-US"/>
        </w:rPr>
        <w:drawing>
          <wp:anchor distT="0" distB="0" distL="114300" distR="114300" simplePos="0" relativeHeight="251669504" behindDoc="0" locked="0" layoutInCell="1" allowOverlap="1" wp14:anchorId="610A1BB2" wp14:editId="5BD56B75">
            <wp:simplePos x="0" y="0"/>
            <wp:positionH relativeFrom="column">
              <wp:posOffset>3919220</wp:posOffset>
            </wp:positionH>
            <wp:positionV relativeFrom="paragraph">
              <wp:posOffset>119697</wp:posOffset>
            </wp:positionV>
            <wp:extent cx="1954790" cy="2047875"/>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54790" cy="2047875"/>
                    </a:xfrm>
                    <a:prstGeom prst="rect">
                      <a:avLst/>
                    </a:prstGeom>
                  </pic:spPr>
                </pic:pic>
              </a:graphicData>
            </a:graphic>
          </wp:anchor>
        </w:drawing>
      </w:r>
      <w:r w:rsidR="00EC0425">
        <w:t xml:space="preserve">Navigate to the folder where you stored the cloned branch from Git (see </w:t>
      </w:r>
      <w:hyperlink w:anchor="Section314Step8" w:history="1">
        <w:r w:rsidR="00EC0425" w:rsidRPr="009003CC">
          <w:rPr>
            <w:rStyle w:val="Hyperlink"/>
          </w:rPr>
          <w:t>Section 3.1.4 Step 8</w:t>
        </w:r>
      </w:hyperlink>
      <w:r w:rsidR="00EC0425">
        <w:t>) and click OK.</w:t>
      </w:r>
    </w:p>
    <w:p w:rsidR="00EC0425" w:rsidRDefault="00EC0425" w:rsidP="00C81022">
      <w:pPr>
        <w:ind w:left="792"/>
        <w:jc w:val="both"/>
      </w:pPr>
    </w:p>
    <w:p w:rsidR="00EC0425" w:rsidRDefault="00EC0425" w:rsidP="00C81022">
      <w:pPr>
        <w:ind w:left="792"/>
        <w:jc w:val="both"/>
      </w:pPr>
    </w:p>
    <w:p w:rsidR="00EC0425" w:rsidRDefault="00EC0425" w:rsidP="00C81022">
      <w:pPr>
        <w:ind w:left="792"/>
        <w:jc w:val="both"/>
      </w:pPr>
    </w:p>
    <w:p w:rsidR="00EC0425" w:rsidRDefault="00EC0425" w:rsidP="00C81022">
      <w:pPr>
        <w:ind w:left="792"/>
        <w:jc w:val="both"/>
      </w:pPr>
    </w:p>
    <w:p w:rsidR="00EC0425" w:rsidRDefault="00EC0425" w:rsidP="00C81022">
      <w:pPr>
        <w:ind w:left="792"/>
        <w:jc w:val="both"/>
      </w:pPr>
    </w:p>
    <w:p w:rsidR="00EC0425" w:rsidRDefault="00EC0425" w:rsidP="00C81022">
      <w:pPr>
        <w:ind w:left="792"/>
        <w:jc w:val="both"/>
      </w:pPr>
    </w:p>
    <w:p w:rsidR="00EC0425" w:rsidRDefault="00EC0425" w:rsidP="00C81022">
      <w:pPr>
        <w:ind w:left="1440"/>
        <w:jc w:val="both"/>
      </w:pPr>
      <w:r>
        <w:t xml:space="preserve">On the next screen, “Import Project”, ensure the </w:t>
      </w:r>
      <w:r w:rsidR="00FA4C4B">
        <w:t>“Create project from existing sources” button is selected then click Next. Leave the project name and location as is on the next screen and click Next.</w:t>
      </w:r>
    </w:p>
    <w:p w:rsidR="00FA4C4B" w:rsidRDefault="00FA4C4B" w:rsidP="00C81022">
      <w:pPr>
        <w:ind w:left="1440"/>
        <w:jc w:val="both"/>
      </w:pPr>
      <w:r>
        <w:t>On the subsequent screen, ensure the listed folders are checked and click Finish.</w:t>
      </w:r>
    </w:p>
    <w:p w:rsidR="00FA4C4B" w:rsidRDefault="00FA4C4B" w:rsidP="00C81022">
      <w:pPr>
        <w:ind w:left="792"/>
        <w:jc w:val="both"/>
      </w:pPr>
    </w:p>
    <w:p w:rsidR="00FA4C4B" w:rsidRDefault="00FA4C4B" w:rsidP="00C81022">
      <w:pPr>
        <w:ind w:left="792"/>
        <w:jc w:val="both"/>
      </w:pPr>
    </w:p>
    <w:p w:rsidR="00FA4C4B" w:rsidRDefault="00FA4C4B" w:rsidP="00C81022">
      <w:pPr>
        <w:ind w:left="792"/>
        <w:jc w:val="both"/>
      </w:pPr>
      <w:r>
        <w:rPr>
          <w:noProof/>
          <w:lang w:eastAsia="en-US"/>
        </w:rPr>
        <w:drawing>
          <wp:anchor distT="0" distB="0" distL="114300" distR="114300" simplePos="0" relativeHeight="251670528" behindDoc="0" locked="0" layoutInCell="1" allowOverlap="1" wp14:anchorId="258841A5" wp14:editId="774B1E1F">
            <wp:simplePos x="0" y="0"/>
            <wp:positionH relativeFrom="column">
              <wp:posOffset>942975</wp:posOffset>
            </wp:positionH>
            <wp:positionV relativeFrom="paragraph">
              <wp:posOffset>-475615</wp:posOffset>
            </wp:positionV>
            <wp:extent cx="1964055" cy="19278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64055" cy="1927860"/>
                    </a:xfrm>
                    <a:prstGeom prst="rect">
                      <a:avLst/>
                    </a:prstGeom>
                  </pic:spPr>
                </pic:pic>
              </a:graphicData>
            </a:graphic>
          </wp:anchor>
        </w:drawing>
      </w:r>
    </w:p>
    <w:p w:rsidR="00FA4C4B" w:rsidRDefault="00FA4C4B" w:rsidP="00C81022">
      <w:pPr>
        <w:ind w:left="792"/>
        <w:jc w:val="both"/>
      </w:pPr>
    </w:p>
    <w:p w:rsidR="00FA4C4B" w:rsidRDefault="00FA4C4B" w:rsidP="00C81022">
      <w:pPr>
        <w:ind w:left="792"/>
        <w:jc w:val="both"/>
      </w:pPr>
    </w:p>
    <w:p w:rsidR="00FA4C4B" w:rsidRDefault="00FA4C4B" w:rsidP="00C81022">
      <w:pPr>
        <w:ind w:left="792"/>
        <w:jc w:val="both"/>
      </w:pPr>
    </w:p>
    <w:p w:rsidR="00FA4C4B" w:rsidRDefault="00FA4C4B" w:rsidP="00C81022">
      <w:pPr>
        <w:ind w:left="792"/>
        <w:jc w:val="both"/>
      </w:pPr>
    </w:p>
    <w:p w:rsidR="00FA4C4B" w:rsidRDefault="00FA4C4B" w:rsidP="00C81022">
      <w:pPr>
        <w:ind w:left="792"/>
        <w:jc w:val="both"/>
      </w:pPr>
    </w:p>
    <w:p w:rsidR="009D6A03" w:rsidRDefault="009D6A03" w:rsidP="00C81022">
      <w:pPr>
        <w:ind w:left="1440"/>
        <w:jc w:val="both"/>
      </w:pPr>
      <w:r>
        <w:t>IntelliJ may give you the following messages:</w:t>
      </w:r>
    </w:p>
    <w:p w:rsidR="009D6A03" w:rsidRDefault="009D6A03" w:rsidP="00C81022">
      <w:pPr>
        <w:ind w:left="792"/>
        <w:jc w:val="both"/>
      </w:pPr>
      <w:r>
        <w:rPr>
          <w:noProof/>
          <w:lang w:eastAsia="en-US"/>
        </w:rPr>
        <w:drawing>
          <wp:anchor distT="0" distB="0" distL="114300" distR="114300" simplePos="0" relativeHeight="251671552" behindDoc="0" locked="0" layoutInCell="1" allowOverlap="1" wp14:anchorId="17CF7A88" wp14:editId="0D9C8335">
            <wp:simplePos x="0" y="0"/>
            <wp:positionH relativeFrom="column">
              <wp:posOffset>923925</wp:posOffset>
            </wp:positionH>
            <wp:positionV relativeFrom="paragraph">
              <wp:posOffset>76835</wp:posOffset>
            </wp:positionV>
            <wp:extent cx="3037444" cy="787931"/>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37444" cy="787931"/>
                    </a:xfrm>
                    <a:prstGeom prst="rect">
                      <a:avLst/>
                    </a:prstGeom>
                  </pic:spPr>
                </pic:pic>
              </a:graphicData>
            </a:graphic>
          </wp:anchor>
        </w:drawing>
      </w:r>
    </w:p>
    <w:p w:rsidR="009D6A03" w:rsidRDefault="009D6A03" w:rsidP="00C81022">
      <w:pPr>
        <w:ind w:left="792"/>
        <w:jc w:val="both"/>
      </w:pPr>
    </w:p>
    <w:p w:rsidR="009D6A03" w:rsidRDefault="009D6A03" w:rsidP="00C81022">
      <w:pPr>
        <w:ind w:left="792"/>
        <w:jc w:val="both"/>
      </w:pPr>
    </w:p>
    <w:p w:rsidR="009D6A03" w:rsidRDefault="009D6A03" w:rsidP="00C81022">
      <w:pPr>
        <w:ind w:left="792"/>
        <w:jc w:val="both"/>
      </w:pPr>
    </w:p>
    <w:p w:rsidR="009D6A03" w:rsidRDefault="009D6A03" w:rsidP="00C81022">
      <w:pPr>
        <w:ind w:left="1440"/>
        <w:jc w:val="both"/>
      </w:pPr>
      <w:r>
        <w:t>Click on Add as Maven Project and Add Root. If one or both messages disappear before you can click on them, they can be viewed in the event log (Menu View → Tool Windows →Event Log), where they can be clicked.</w:t>
      </w:r>
    </w:p>
    <w:p w:rsidR="009D6A03" w:rsidRPr="007A4B7B" w:rsidRDefault="009D6A03" w:rsidP="00C81022">
      <w:pPr>
        <w:ind w:left="792"/>
        <w:jc w:val="both"/>
      </w:pPr>
      <w:r>
        <w:t xml:space="preserve"> </w:t>
      </w:r>
      <w:bookmarkStart w:id="23" w:name="Section413Step2"/>
      <w:r w:rsidRPr="007A4B7B">
        <w:t>2.</w:t>
      </w:r>
      <w:bookmarkEnd w:id="23"/>
      <w:r w:rsidRPr="007A4B7B">
        <w:t xml:space="preserve"> Configure the VASL project</w:t>
      </w:r>
    </w:p>
    <w:p w:rsidR="00E96195" w:rsidRDefault="00491A4A" w:rsidP="00C81022">
      <w:pPr>
        <w:ind w:left="1440"/>
        <w:jc w:val="both"/>
      </w:pPr>
      <w:r>
        <w:t xml:space="preserve">You will </w:t>
      </w:r>
      <w:r w:rsidR="009D6A03">
        <w:t xml:space="preserve">need to configure the project in order to enable tools such as the JDK and VASSAL code to be accessed when coding. </w:t>
      </w:r>
      <w:r>
        <w:t xml:space="preserve"> </w:t>
      </w:r>
    </w:p>
    <w:p w:rsidR="00491A4A" w:rsidRDefault="009D6A03" w:rsidP="00C81022">
      <w:pPr>
        <w:ind w:left="1440"/>
        <w:jc w:val="both"/>
      </w:pPr>
      <w:r>
        <w:t xml:space="preserve">Select Menu File →Project Structure. Select Project Settings and check that </w:t>
      </w:r>
      <w:r w:rsidR="00EE18EB">
        <w:t xml:space="preserve">Project SDK is the one that you installed (see </w:t>
      </w:r>
      <w:hyperlink w:anchor="Section213" w:history="1">
        <w:r w:rsidR="00EE18EB" w:rsidRPr="009003CC">
          <w:rPr>
            <w:rStyle w:val="Hyperlink"/>
          </w:rPr>
          <w:t>Section 2.1.3</w:t>
        </w:r>
      </w:hyperlink>
      <w:r w:rsidR="00EE18EB">
        <w:t xml:space="preserve">). If not, click the dropdown or “New” button to select the Java JDK.  </w:t>
      </w:r>
    </w:p>
    <w:p w:rsidR="009F4649" w:rsidRDefault="009F4649" w:rsidP="00C81022">
      <w:pPr>
        <w:ind w:left="1440"/>
        <w:jc w:val="both"/>
      </w:pPr>
      <w:r w:rsidRPr="00E10DA6">
        <w:t>Click on the Project language level dropdown and select “</w:t>
      </w:r>
      <w:r w:rsidR="00E10DA6" w:rsidRPr="00E10DA6">
        <w:t>5.0</w:t>
      </w:r>
      <w:r w:rsidRPr="00E10DA6">
        <w:t>“.</w:t>
      </w:r>
    </w:p>
    <w:p w:rsidR="00491A4A" w:rsidRDefault="009D6A03" w:rsidP="00C81022">
      <w:pPr>
        <w:ind w:left="792"/>
        <w:jc w:val="both"/>
      </w:pPr>
      <w:r>
        <w:rPr>
          <w:noProof/>
          <w:lang w:eastAsia="en-US"/>
        </w:rPr>
        <w:drawing>
          <wp:anchor distT="0" distB="0" distL="114300" distR="114300" simplePos="0" relativeHeight="251672576" behindDoc="0" locked="0" layoutInCell="1" allowOverlap="1" wp14:anchorId="48624CE3" wp14:editId="7E2C88FD">
            <wp:simplePos x="0" y="0"/>
            <wp:positionH relativeFrom="column">
              <wp:posOffset>923925</wp:posOffset>
            </wp:positionH>
            <wp:positionV relativeFrom="paragraph">
              <wp:posOffset>74295</wp:posOffset>
            </wp:positionV>
            <wp:extent cx="3469460" cy="1633537"/>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69460" cy="1633537"/>
                    </a:xfrm>
                    <a:prstGeom prst="rect">
                      <a:avLst/>
                    </a:prstGeom>
                  </pic:spPr>
                </pic:pic>
              </a:graphicData>
            </a:graphic>
          </wp:anchor>
        </w:drawing>
      </w: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E96195" w:rsidRDefault="00E96195" w:rsidP="00C81022">
      <w:pPr>
        <w:ind w:left="1440"/>
        <w:jc w:val="both"/>
      </w:pPr>
    </w:p>
    <w:p w:rsidR="00900D37" w:rsidRDefault="00EE18EB" w:rsidP="00C81022">
      <w:pPr>
        <w:ind w:left="1440"/>
        <w:jc w:val="both"/>
      </w:pPr>
      <w:r>
        <w:t xml:space="preserve">Click the Modules tab and then the Dependencies tab. The list should include the following items. </w:t>
      </w:r>
    </w:p>
    <w:p w:rsidR="00900D37" w:rsidRDefault="00A646B6" w:rsidP="00C81022">
      <w:pPr>
        <w:ind w:left="1440"/>
        <w:jc w:val="both"/>
      </w:pPr>
      <w:r>
        <w:rPr>
          <w:noProof/>
          <w:lang w:eastAsia="en-US"/>
        </w:rPr>
        <w:lastRenderedPageBreak/>
        <w:drawing>
          <wp:inline distT="0" distB="0" distL="0" distR="0" wp14:anchorId="0D903AAA" wp14:editId="71273CD5">
            <wp:extent cx="4057650" cy="15519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3041" cy="1565500"/>
                    </a:xfrm>
                    <a:prstGeom prst="rect">
                      <a:avLst/>
                    </a:prstGeom>
                  </pic:spPr>
                </pic:pic>
              </a:graphicData>
            </a:graphic>
          </wp:inline>
        </w:drawing>
      </w:r>
    </w:p>
    <w:p w:rsidR="00491A4A" w:rsidRDefault="00EE18EB" w:rsidP="00C81022">
      <w:pPr>
        <w:ind w:left="1440"/>
        <w:jc w:val="both"/>
      </w:pPr>
      <w:r>
        <w:t xml:space="preserve">If the Java item is missing, click the green </w:t>
      </w:r>
      <w:r w:rsidRPr="00EE18EB">
        <w:rPr>
          <w:color w:val="00B050"/>
        </w:rPr>
        <w:t>+</w:t>
      </w:r>
      <w:r>
        <w:t xml:space="preserve"> sign and </w:t>
      </w:r>
      <w:r w:rsidR="00900D37">
        <w:t>select “Library”→</w:t>
      </w:r>
      <w:r>
        <w:t xml:space="preserve"> </w:t>
      </w:r>
      <w:r w:rsidR="00900D37">
        <w:t xml:space="preserve">“Java” and navigate to the item, then click OK. </w:t>
      </w:r>
      <w:r w:rsidR="00900D37" w:rsidRPr="00E72718">
        <w:t>If you have trouble finding the JDK, look in directories where software files are usually kept (e.g. directories with “Program Files” in their name in Windows.</w:t>
      </w:r>
    </w:p>
    <w:p w:rsidR="00900D37" w:rsidRDefault="00900D37" w:rsidP="00C81022">
      <w:pPr>
        <w:ind w:left="1440"/>
        <w:jc w:val="both"/>
      </w:pPr>
      <w:r>
        <w:t>If the V</w:t>
      </w:r>
      <w:r w:rsidR="00A646B6">
        <w:t>engine</w:t>
      </w:r>
      <w:r>
        <w:t xml:space="preserve"> item is missing, click the green </w:t>
      </w:r>
      <w:r w:rsidRPr="00EE18EB">
        <w:rPr>
          <w:color w:val="00B050"/>
        </w:rPr>
        <w:t>+</w:t>
      </w:r>
      <w:r>
        <w:t xml:space="preserve"> sign and select “Jars or Directories”. Then navigate to the “lib” directory of the current project and select “Vengine-3.2.14.jar (version numbers might be different), then click OK. Select “Vengine-3.2.14.jar” and use the up and down arrows to move it to the very top of the list. </w:t>
      </w:r>
    </w:p>
    <w:p w:rsidR="00A646B6" w:rsidRDefault="00A646B6" w:rsidP="00C81022">
      <w:pPr>
        <w:ind w:left="1440"/>
        <w:jc w:val="both"/>
      </w:pPr>
      <w:r>
        <w:t xml:space="preserve">If the lib item is missing, click the green </w:t>
      </w:r>
      <w:r w:rsidRPr="00EE18EB">
        <w:rPr>
          <w:color w:val="00B050"/>
        </w:rPr>
        <w:t>+</w:t>
      </w:r>
      <w:r>
        <w:t xml:space="preserve"> sign and select “Jars or Directories”. Then navigate to the “lib” directory of the current project and click OK. </w:t>
      </w:r>
    </w:p>
    <w:p w:rsidR="00297FA5" w:rsidRDefault="00A646B6" w:rsidP="00C81022">
      <w:pPr>
        <w:ind w:left="1440"/>
        <w:jc w:val="both"/>
      </w:pPr>
      <w:r>
        <w:t xml:space="preserve">These </w:t>
      </w:r>
      <w:r w:rsidR="00E96195">
        <w:t xml:space="preserve">previous </w:t>
      </w:r>
      <w:r>
        <w:t>two steps must be done separately and the “Vengine-3.2.14.jar” item MUST be at the top of the list.</w:t>
      </w:r>
      <w:r w:rsidR="00297FA5">
        <w:t xml:space="preserve"> </w:t>
      </w:r>
    </w:p>
    <w:p w:rsidR="00E242B0" w:rsidRDefault="00E242B0" w:rsidP="00C81022">
      <w:pPr>
        <w:ind w:left="1440"/>
        <w:jc w:val="both"/>
      </w:pPr>
      <w:r>
        <w:t>To ensure that the link to Git is in place, select Menu Settings and on the next</w:t>
      </w:r>
      <w:r w:rsidR="00FC0B5C">
        <w:t xml:space="preserve"> screen select Version Control and then Git. Verify that the correct path to your installation of Git (see </w:t>
      </w:r>
      <w:hyperlink w:anchor="Section3122" w:history="1">
        <w:r w:rsidR="00FC0B5C" w:rsidRPr="009003CC">
          <w:rPr>
            <w:rStyle w:val="Hyperlink"/>
          </w:rPr>
          <w:t>Section 3.1.2.2</w:t>
        </w:r>
      </w:hyperlink>
      <w:r w:rsidR="00FC0B5C">
        <w:t xml:space="preserve">) is listed in the Path to Git executable textbox. If not add it by typing the path or navigating to it via the Directory box </w:t>
      </w:r>
      <w:r w:rsidR="00E96195">
        <w:t>b</w:t>
      </w:r>
      <w:r w:rsidR="00FC0B5C">
        <w:t xml:space="preserve">eside the textbox. Click Test to verifying the linkage. </w:t>
      </w:r>
    </w:p>
    <w:p w:rsidR="00FC0B5C" w:rsidRDefault="0081322C" w:rsidP="00C81022">
      <w:pPr>
        <w:ind w:left="1440"/>
        <w:jc w:val="both"/>
      </w:pPr>
      <w:r>
        <w:rPr>
          <w:noProof/>
          <w:lang w:eastAsia="en-US"/>
        </w:rPr>
        <w:drawing>
          <wp:anchor distT="0" distB="0" distL="114300" distR="114300" simplePos="0" relativeHeight="251674624" behindDoc="0" locked="0" layoutInCell="1" allowOverlap="1" wp14:anchorId="0955B69C" wp14:editId="384B42A2">
            <wp:simplePos x="0" y="0"/>
            <wp:positionH relativeFrom="column">
              <wp:posOffset>941705</wp:posOffset>
            </wp:positionH>
            <wp:positionV relativeFrom="paragraph">
              <wp:posOffset>115570</wp:posOffset>
            </wp:positionV>
            <wp:extent cx="2774950" cy="1894840"/>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74950" cy="1894840"/>
                    </a:xfrm>
                    <a:prstGeom prst="rect">
                      <a:avLst/>
                    </a:prstGeom>
                  </pic:spPr>
                </pic:pic>
              </a:graphicData>
            </a:graphic>
            <wp14:sizeRelH relativeFrom="margin">
              <wp14:pctWidth>0</wp14:pctWidth>
            </wp14:sizeRelH>
            <wp14:sizeRelV relativeFrom="margin">
              <wp14:pctHeight>0</wp14:pctHeight>
            </wp14:sizeRelV>
          </wp:anchor>
        </w:drawing>
      </w: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142980" w:rsidP="00C81022">
      <w:pPr>
        <w:ind w:left="1440"/>
        <w:jc w:val="both"/>
      </w:pPr>
      <w:r>
        <w:lastRenderedPageBreak/>
        <w:t xml:space="preserve">For GitHub, click on the GitHub tab on the same Settings screen and enter your username and password for GitHub. Make sure Host shows GitHub.com and click Test to verify the connection is enabled and then click OK. </w:t>
      </w:r>
    </w:p>
    <w:p w:rsidR="00142980" w:rsidRDefault="00142980" w:rsidP="00C81022">
      <w:pPr>
        <w:ind w:left="1440"/>
        <w:jc w:val="both"/>
      </w:pPr>
      <w:r>
        <w:rPr>
          <w:noProof/>
          <w:lang w:eastAsia="en-US"/>
        </w:rPr>
        <w:drawing>
          <wp:inline distT="0" distB="0" distL="0" distR="0" wp14:anchorId="3A481107" wp14:editId="79C1FAA7">
            <wp:extent cx="3061082" cy="1520403"/>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91518" cy="1535520"/>
                    </a:xfrm>
                    <a:prstGeom prst="rect">
                      <a:avLst/>
                    </a:prstGeom>
                  </pic:spPr>
                </pic:pic>
              </a:graphicData>
            </a:graphic>
          </wp:inline>
        </w:drawing>
      </w:r>
    </w:p>
    <w:p w:rsidR="00297FA5" w:rsidRPr="00297FA5" w:rsidRDefault="00A646B6" w:rsidP="00C81022">
      <w:pPr>
        <w:ind w:left="1440"/>
        <w:jc w:val="both"/>
      </w:pPr>
      <w:r w:rsidRPr="00297FA5">
        <w:t xml:space="preserve">To run the project, (to verify that code changes are working), certain Run configurations must be set. Select Menu Run → Edit Configurations. If no </w:t>
      </w:r>
      <w:r w:rsidR="00297FA5" w:rsidRPr="00297FA5">
        <w:t>item</w:t>
      </w:r>
      <w:r w:rsidRPr="00297FA5">
        <w:t xml:space="preserve"> is listed </w:t>
      </w:r>
      <w:r w:rsidR="00297FA5" w:rsidRPr="00297FA5">
        <w:t xml:space="preserve">in left-hand listbox, click the green + sign and select “Application”. Enter a name in the </w:t>
      </w:r>
      <w:r w:rsidR="00297FA5">
        <w:t>N</w:t>
      </w:r>
      <w:r w:rsidR="00297FA5" w:rsidRPr="00297FA5">
        <w:t>ame textbox and “VASSAL.launch.Player</w:t>
      </w:r>
      <w:r w:rsidR="00297FA5">
        <w:t>” in the Main Class textbox.</w:t>
      </w:r>
    </w:p>
    <w:p w:rsidR="00A646B6" w:rsidRDefault="000E5F3C" w:rsidP="00C81022">
      <w:pPr>
        <w:ind w:left="1440"/>
        <w:jc w:val="both"/>
      </w:pPr>
      <w:r>
        <w:t>Enter “</w:t>
      </w:r>
      <w:r w:rsidRPr="000E5F3C">
        <w:t>--standalone "</w:t>
      </w:r>
      <w:r w:rsidR="001F6117" w:rsidRPr="001F6117">
        <w:t>C:\Users\</w:t>
      </w:r>
      <w:r w:rsidR="001F6117">
        <w:t>&lt;you&gt;</w:t>
      </w:r>
      <w:r w:rsidR="001F6117" w:rsidRPr="001F6117">
        <w:t>\IdeaProjects\vasl\target</w:t>
      </w:r>
      <w:r w:rsidR="001F6117">
        <w:t>\</w:t>
      </w:r>
      <w:r w:rsidR="001F6117" w:rsidRPr="001F6117">
        <w:t>vasl-6.3.0-Snapshot.jar</w:t>
      </w:r>
      <w:r w:rsidRPr="000E5F3C">
        <w:t>"</w:t>
      </w:r>
      <w:r>
        <w:t xml:space="preserve"> in the Program Arguments textbox, using the directory where your current </w:t>
      </w:r>
      <w:r w:rsidR="00A8135A">
        <w:t xml:space="preserve">module </w:t>
      </w:r>
      <w:r>
        <w:t>file</w:t>
      </w:r>
      <w:r w:rsidR="00A8135A">
        <w:t>.</w:t>
      </w:r>
    </w:p>
    <w:p w:rsidR="000E5F3C" w:rsidRDefault="000E5F3C" w:rsidP="00C81022">
      <w:pPr>
        <w:ind w:left="1440"/>
        <w:jc w:val="both"/>
      </w:pPr>
      <w:r>
        <w:t>Ensure that the Working Directory textbox refers to the folder where the current project is located. If not, type in the folder name or navigate to it using the Directory button beside the textbox.</w:t>
      </w:r>
    </w:p>
    <w:p w:rsidR="00E96195" w:rsidRDefault="00A8135A" w:rsidP="00C81022">
      <w:pPr>
        <w:ind w:left="1440"/>
        <w:jc w:val="both"/>
      </w:pPr>
      <w:r>
        <w:rPr>
          <w:noProof/>
          <w:lang w:eastAsia="en-US"/>
        </w:rPr>
        <w:drawing>
          <wp:inline distT="0" distB="0" distL="0" distR="0" wp14:anchorId="0A1404EA" wp14:editId="41EE9FAE">
            <wp:extent cx="2675202" cy="175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76699" cy="1753580"/>
                    </a:xfrm>
                    <a:prstGeom prst="rect">
                      <a:avLst/>
                    </a:prstGeom>
                  </pic:spPr>
                </pic:pic>
              </a:graphicData>
            </a:graphic>
          </wp:inline>
        </w:drawing>
      </w:r>
    </w:p>
    <w:p w:rsidR="000E5F3C" w:rsidRDefault="000E5F3C" w:rsidP="00C81022">
      <w:pPr>
        <w:ind w:left="1440"/>
        <w:jc w:val="both"/>
      </w:pPr>
      <w:r>
        <w:t>Click OK.</w:t>
      </w:r>
    </w:p>
    <w:p w:rsidR="005F0FF6" w:rsidRDefault="005F0FF6" w:rsidP="00C81022">
      <w:pPr>
        <w:ind w:left="1440"/>
        <w:jc w:val="both"/>
      </w:pPr>
      <w:r>
        <w:t>Select Menu Run → Run “Your project name” to run the project.</w:t>
      </w:r>
    </w:p>
    <w:p w:rsidR="009F4649" w:rsidRDefault="009F4649" w:rsidP="009F4649">
      <w:pPr>
        <w:pStyle w:val="Heading4"/>
        <w:ind w:left="720"/>
        <w:jc w:val="both"/>
        <w:rPr>
          <w:b/>
          <w:bCs/>
          <w:color w:val="002060"/>
        </w:rPr>
      </w:pPr>
      <w:bookmarkStart w:id="24" w:name="_4.1.4_Cloning_the"/>
      <w:bookmarkEnd w:id="24"/>
      <w:r>
        <w:rPr>
          <w:b/>
          <w:color w:val="002060"/>
        </w:rPr>
        <w:t>4</w:t>
      </w:r>
      <w:r w:rsidRPr="00AF0EBF">
        <w:rPr>
          <w:b/>
          <w:color w:val="002060"/>
        </w:rPr>
        <w:t>.</w:t>
      </w:r>
      <w:r>
        <w:rPr>
          <w:b/>
          <w:color w:val="002060"/>
        </w:rPr>
        <w:t>1</w:t>
      </w:r>
      <w:r w:rsidRPr="00AF0EBF">
        <w:rPr>
          <w:b/>
          <w:color w:val="002060"/>
        </w:rPr>
        <w:t>.</w:t>
      </w:r>
      <w:r>
        <w:rPr>
          <w:b/>
          <w:color w:val="002060"/>
        </w:rPr>
        <w:t xml:space="preserve">4 </w:t>
      </w:r>
      <w:r>
        <w:rPr>
          <w:b/>
          <w:bCs/>
          <w:color w:val="002060"/>
        </w:rPr>
        <w:t>Cloning the VASL code repository for local development from within IntelliJ</w:t>
      </w:r>
    </w:p>
    <w:p w:rsidR="00AC1C58" w:rsidRDefault="009F4649" w:rsidP="00AC1C58">
      <w:pPr>
        <w:ind w:left="720"/>
        <w:jc w:val="both"/>
      </w:pPr>
      <w:r>
        <w:t xml:space="preserve">1. In order to </w:t>
      </w:r>
      <w:r w:rsidR="00AC1C58">
        <w:t xml:space="preserve">clone the VASL code repository from within IntelliJ, follow the steps in </w:t>
      </w:r>
      <w:hyperlink w:anchor="_4.1.3_Setting_up" w:history="1">
        <w:r w:rsidR="009003CC">
          <w:rPr>
            <w:rStyle w:val="Hyperlink"/>
          </w:rPr>
          <w:t>Section 4.1.3</w:t>
        </w:r>
      </w:hyperlink>
      <w:r w:rsidR="00AC1C58">
        <w:t xml:space="preserve"> but select the “Create New Project” option in </w:t>
      </w:r>
      <w:hyperlink w:anchor="Section413Step1" w:history="1">
        <w:r w:rsidR="00AC1C58" w:rsidRPr="009003CC">
          <w:rPr>
            <w:rStyle w:val="Hyperlink"/>
          </w:rPr>
          <w:t>Step 1</w:t>
        </w:r>
      </w:hyperlink>
      <w:r w:rsidR="00AC1C58">
        <w:t xml:space="preserve"> rather than Import Project. Some of the screens in the remainder of Step 1 may contain minor differences. </w:t>
      </w:r>
    </w:p>
    <w:p w:rsidR="006619A1" w:rsidRDefault="00F169BD" w:rsidP="006619A1">
      <w:pPr>
        <w:ind w:left="720"/>
      </w:pPr>
      <w:r>
        <w:t xml:space="preserve">2. Click Menu VCS → </w:t>
      </w:r>
      <w:r w:rsidR="006619A1">
        <w:t xml:space="preserve">Enable Version Control Integration. You must first enable integration of </w:t>
      </w:r>
      <w:r w:rsidR="00247752">
        <w:t>Git</w:t>
      </w:r>
      <w:r w:rsidR="006619A1">
        <w:t xml:space="preserve"> in IntelliJ before you can check in changes. Once enabled IntelliJ, via </w:t>
      </w:r>
      <w:r w:rsidR="00247752">
        <w:t>Git</w:t>
      </w:r>
      <w:r w:rsidR="006619A1">
        <w:t>, will track all changes in your project directory and make them available to check in.</w:t>
      </w:r>
    </w:p>
    <w:p w:rsidR="006619A1" w:rsidRDefault="006619A1" w:rsidP="006619A1"/>
    <w:p w:rsidR="006619A1" w:rsidRDefault="00F7219E" w:rsidP="006619A1">
      <w:r>
        <w:rPr>
          <w:noProof/>
          <w:lang w:eastAsia="en-US"/>
        </w:rPr>
        <w:lastRenderedPageBreak/>
        <w:drawing>
          <wp:anchor distT="0" distB="0" distL="114300" distR="114300" simplePos="0" relativeHeight="251659264" behindDoc="0" locked="0" layoutInCell="1" allowOverlap="1" wp14:anchorId="669DE323" wp14:editId="521F9E3D">
            <wp:simplePos x="0" y="0"/>
            <wp:positionH relativeFrom="column">
              <wp:posOffset>485775</wp:posOffset>
            </wp:positionH>
            <wp:positionV relativeFrom="paragraph">
              <wp:posOffset>-109855</wp:posOffset>
            </wp:positionV>
            <wp:extent cx="2743200" cy="17386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3200" cy="1738630"/>
                    </a:xfrm>
                    <a:prstGeom prst="rect">
                      <a:avLst/>
                    </a:prstGeom>
                    <a:noFill/>
                    <a:ln>
                      <a:noFill/>
                    </a:ln>
                  </pic:spPr>
                </pic:pic>
              </a:graphicData>
            </a:graphic>
          </wp:anchor>
        </w:drawing>
      </w:r>
    </w:p>
    <w:p w:rsidR="006619A1" w:rsidRDefault="006619A1" w:rsidP="006619A1"/>
    <w:p w:rsidR="006619A1" w:rsidRDefault="006619A1" w:rsidP="006619A1"/>
    <w:p w:rsidR="006619A1" w:rsidRDefault="006619A1" w:rsidP="006619A1"/>
    <w:p w:rsidR="006619A1" w:rsidRDefault="006619A1" w:rsidP="006619A1"/>
    <w:p w:rsidR="006619A1" w:rsidRDefault="006619A1" w:rsidP="006619A1"/>
    <w:p w:rsidR="006619A1" w:rsidRDefault="006619A1" w:rsidP="006619A1"/>
    <w:p w:rsidR="006619A1" w:rsidRDefault="006619A1" w:rsidP="006619A1">
      <w:pPr>
        <w:ind w:left="720"/>
      </w:pPr>
      <w:r>
        <w:t xml:space="preserve">In the dialog select </w:t>
      </w:r>
      <w:r w:rsidR="00247752">
        <w:t>Git from the Dropdown</w:t>
      </w:r>
      <w:r>
        <w:t>:</w:t>
      </w:r>
    </w:p>
    <w:p w:rsidR="006619A1" w:rsidRDefault="006619A1" w:rsidP="006619A1">
      <w:r>
        <w:rPr>
          <w:noProof/>
          <w:lang w:eastAsia="en-US"/>
        </w:rPr>
        <w:drawing>
          <wp:anchor distT="0" distB="0" distL="114300" distR="114300" simplePos="0" relativeHeight="251676672" behindDoc="0" locked="0" layoutInCell="1" allowOverlap="1" wp14:anchorId="28E44B9F" wp14:editId="5935C8EF">
            <wp:simplePos x="0" y="0"/>
            <wp:positionH relativeFrom="column">
              <wp:posOffset>499745</wp:posOffset>
            </wp:positionH>
            <wp:positionV relativeFrom="paragraph">
              <wp:posOffset>194310</wp:posOffset>
            </wp:positionV>
            <wp:extent cx="2976880" cy="11906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6880" cy="1190625"/>
                    </a:xfrm>
                    <a:prstGeom prst="rect">
                      <a:avLst/>
                    </a:prstGeom>
                    <a:noFill/>
                    <a:ln>
                      <a:noFill/>
                    </a:ln>
                  </pic:spPr>
                </pic:pic>
              </a:graphicData>
            </a:graphic>
          </wp:anchor>
        </w:drawing>
      </w:r>
    </w:p>
    <w:p w:rsidR="006619A1" w:rsidRDefault="006619A1" w:rsidP="006619A1"/>
    <w:p w:rsidR="00AC1C58" w:rsidRDefault="00AC1C58" w:rsidP="00AC1C58">
      <w:pPr>
        <w:ind w:left="720"/>
        <w:jc w:val="both"/>
      </w:pPr>
    </w:p>
    <w:p w:rsidR="006619A1" w:rsidRDefault="006619A1" w:rsidP="00AC1C58">
      <w:pPr>
        <w:ind w:left="720"/>
        <w:jc w:val="both"/>
      </w:pPr>
    </w:p>
    <w:p w:rsidR="006619A1" w:rsidRDefault="006619A1" w:rsidP="00AC1C58">
      <w:pPr>
        <w:ind w:left="720"/>
        <w:jc w:val="both"/>
      </w:pPr>
    </w:p>
    <w:p w:rsidR="006619A1" w:rsidRDefault="006619A1" w:rsidP="00AC1C58">
      <w:pPr>
        <w:ind w:left="720"/>
        <w:jc w:val="both"/>
      </w:pPr>
    </w:p>
    <w:p w:rsidR="00F169BD" w:rsidRPr="00BC639C" w:rsidRDefault="00F169BD" w:rsidP="00AC1C58">
      <w:pPr>
        <w:ind w:left="720"/>
        <w:jc w:val="both"/>
      </w:pPr>
      <w:r>
        <w:t>3. Click Menu VCS → Checkout from Version Control → GitHub and follow the required steps.</w:t>
      </w:r>
    </w:p>
    <w:p w:rsidR="00B7489A" w:rsidRPr="00E42904" w:rsidRDefault="00B15695" w:rsidP="00C81022">
      <w:pPr>
        <w:pStyle w:val="Heading2"/>
        <w:jc w:val="both"/>
      </w:pPr>
      <w:bookmarkStart w:id="25" w:name="_Toc430603403"/>
      <w:r>
        <w:t xml:space="preserve">5.0 </w:t>
      </w:r>
      <w:r w:rsidR="00B7489A">
        <w:t xml:space="preserve">Managing the code: </w:t>
      </w:r>
      <w:r w:rsidR="007E7766">
        <w:t xml:space="preserve">more </w:t>
      </w:r>
      <w:r w:rsidR="001675DA">
        <w:t>SOURCETREE</w:t>
      </w:r>
      <w:bookmarkEnd w:id="25"/>
    </w:p>
    <w:p w:rsidR="007E7766" w:rsidRDefault="00B15695" w:rsidP="00C81022">
      <w:pPr>
        <w:pStyle w:val="Heading3"/>
        <w:jc w:val="both"/>
      </w:pPr>
      <w:r>
        <w:t xml:space="preserve">5.1 using </w:t>
      </w:r>
      <w:r w:rsidR="001675DA">
        <w:t>sOURCETREE AND</w:t>
      </w:r>
      <w:r>
        <w:t xml:space="preserve"> the ide to control code changes</w:t>
      </w:r>
    </w:p>
    <w:p w:rsidR="00BC639C" w:rsidRDefault="001B7F21" w:rsidP="00C81022">
      <w:pPr>
        <w:jc w:val="both"/>
      </w:pPr>
      <w:r>
        <w:t>While writing new code is one thing, ensuring that it integrates properly with the existing code base and new code being developed by other developers on the team</w:t>
      </w:r>
      <w:r w:rsidR="005060B3">
        <w:t xml:space="preserve"> is another issue. The IDE and </w:t>
      </w:r>
      <w:r w:rsidR="001675DA">
        <w:t>SourceTree</w:t>
      </w:r>
      <w:r w:rsidR="005060B3">
        <w:t xml:space="preserve"> work together to do so.</w:t>
      </w:r>
    </w:p>
    <w:p w:rsidR="001675DA" w:rsidRPr="001675DA" w:rsidRDefault="001675DA" w:rsidP="00C81022">
      <w:pPr>
        <w:pStyle w:val="Heading4"/>
        <w:ind w:left="720"/>
        <w:jc w:val="both"/>
        <w:rPr>
          <w:b/>
          <w:color w:val="002060"/>
        </w:rPr>
      </w:pPr>
      <w:r w:rsidRPr="001675DA">
        <w:rPr>
          <w:b/>
          <w:color w:val="002060"/>
        </w:rPr>
        <w:t>5.1.1 Code Management: why we need it and what you must do</w:t>
      </w:r>
    </w:p>
    <w:p w:rsidR="00BC639C" w:rsidRDefault="001675DA" w:rsidP="00C81022">
      <w:pPr>
        <w:ind w:left="720"/>
        <w:jc w:val="both"/>
        <w:rPr>
          <w:bCs/>
        </w:rPr>
      </w:pPr>
      <w:r w:rsidRPr="001675DA">
        <w:rPr>
          <w:bCs/>
        </w:rPr>
        <w:t>Good code management ensures that no work is wasted and no conflicts enter the code base due to uncoordinated efforts of multiple developers.</w:t>
      </w:r>
      <w:r w:rsidRPr="001675DA">
        <w:t xml:space="preserve"> </w:t>
      </w:r>
      <w:r w:rsidRPr="001675DA">
        <w:rPr>
          <w:bCs/>
        </w:rPr>
        <w:t>All developers must access the VASL code and commit changes properly in order to maintain an integrated set of code files that will produce the VASL module for use by ASL players.</w:t>
      </w:r>
    </w:p>
    <w:p w:rsidR="001675DA" w:rsidRPr="001675DA" w:rsidRDefault="001675DA" w:rsidP="00C81022">
      <w:pPr>
        <w:ind w:left="720"/>
        <w:jc w:val="both"/>
        <w:rPr>
          <w:rFonts w:asciiTheme="majorHAnsi" w:eastAsiaTheme="majorEastAsia" w:hAnsiTheme="majorHAnsi" w:cstheme="majorBidi"/>
          <w:b/>
          <w:color w:val="002060"/>
        </w:rPr>
      </w:pPr>
      <w:r w:rsidRPr="001675DA">
        <w:rPr>
          <w:rFonts w:asciiTheme="majorHAnsi" w:eastAsiaTheme="majorEastAsia" w:hAnsiTheme="majorHAnsi" w:cstheme="majorBidi"/>
          <w:b/>
          <w:color w:val="002060"/>
        </w:rPr>
        <w:t>5.1.1 Creating a branch</w:t>
      </w:r>
    </w:p>
    <w:p w:rsidR="001675DA" w:rsidRDefault="001675DA" w:rsidP="00C81022">
      <w:pPr>
        <w:ind w:left="720"/>
        <w:jc w:val="both"/>
        <w:rPr>
          <w:bCs/>
        </w:rPr>
      </w:pPr>
      <w:r>
        <w:rPr>
          <w:bCs/>
        </w:rPr>
        <w:t>Developers should create a branch and use it for specific coding tasks before proceeding to write code. Branches should be created before cloning the source code from Git to SourceTree</w:t>
      </w:r>
      <w:r w:rsidR="00F169BD">
        <w:rPr>
          <w:bCs/>
        </w:rPr>
        <w:t xml:space="preserve"> (or directly into IntelliJ)</w:t>
      </w:r>
      <w:r>
        <w:rPr>
          <w:bCs/>
        </w:rPr>
        <w:t xml:space="preserve">. See </w:t>
      </w:r>
      <w:hyperlink w:anchor="Section314Step5" w:history="1">
        <w:r w:rsidR="00032782" w:rsidRPr="009003CC">
          <w:rPr>
            <w:rStyle w:val="Hyperlink"/>
            <w:bCs/>
          </w:rPr>
          <w:t>Section 3.1.4 Step 5</w:t>
        </w:r>
      </w:hyperlink>
      <w:r w:rsidR="00032782">
        <w:rPr>
          <w:bCs/>
        </w:rPr>
        <w:t xml:space="preserve"> for instructions. </w:t>
      </w:r>
    </w:p>
    <w:p w:rsidR="00F114BB" w:rsidRDefault="00F114BB" w:rsidP="00C81022">
      <w:pPr>
        <w:ind w:left="720"/>
        <w:jc w:val="both"/>
        <w:rPr>
          <w:rFonts w:asciiTheme="majorHAnsi" w:eastAsiaTheme="majorEastAsia" w:hAnsiTheme="majorHAnsi" w:cstheme="majorBidi"/>
          <w:b/>
          <w:color w:val="002060"/>
        </w:rPr>
      </w:pPr>
    </w:p>
    <w:p w:rsidR="001675DA" w:rsidRDefault="001675DA" w:rsidP="00C81022">
      <w:pPr>
        <w:ind w:left="720"/>
        <w:jc w:val="both"/>
        <w:rPr>
          <w:rFonts w:asciiTheme="majorHAnsi" w:eastAsiaTheme="majorEastAsia" w:hAnsiTheme="majorHAnsi" w:cstheme="majorBidi"/>
          <w:b/>
          <w:color w:val="002060"/>
        </w:rPr>
      </w:pPr>
      <w:r w:rsidRPr="001675DA">
        <w:rPr>
          <w:rFonts w:asciiTheme="majorHAnsi" w:eastAsiaTheme="majorEastAsia" w:hAnsiTheme="majorHAnsi" w:cstheme="majorBidi"/>
          <w:b/>
          <w:color w:val="002060"/>
        </w:rPr>
        <w:t>5.1.3 Committing changes to your branch</w:t>
      </w:r>
    </w:p>
    <w:p w:rsidR="00B745E1" w:rsidRDefault="00F169BD" w:rsidP="00C81022">
      <w:pPr>
        <w:ind w:left="720"/>
        <w:jc w:val="both"/>
        <w:rPr>
          <w:bCs/>
        </w:rPr>
      </w:pPr>
      <w:r w:rsidRPr="00F169BD">
        <w:rPr>
          <w:bCs/>
        </w:rPr>
        <w:t>Once you have cloned the code repository and created project within the IDE, you can now make changes to the code.</w:t>
      </w:r>
    </w:p>
    <w:p w:rsidR="00B745E1" w:rsidRDefault="00B745E1" w:rsidP="00C81022">
      <w:pPr>
        <w:ind w:left="720"/>
        <w:jc w:val="both"/>
        <w:rPr>
          <w:bCs/>
        </w:rPr>
      </w:pPr>
      <w:r>
        <w:rPr>
          <w:bCs/>
        </w:rPr>
        <w:t>To i</w:t>
      </w:r>
      <w:r w:rsidR="002C015E">
        <w:rPr>
          <w:bCs/>
        </w:rPr>
        <w:t xml:space="preserve">ntegrate those changes into your branch in the </w:t>
      </w:r>
      <w:r>
        <w:rPr>
          <w:bCs/>
        </w:rPr>
        <w:t>VASL code repository in Git:</w:t>
      </w:r>
    </w:p>
    <w:p w:rsidR="00B745E1" w:rsidRDefault="00B745E1" w:rsidP="00B745E1">
      <w:pPr>
        <w:ind w:left="1440"/>
        <w:jc w:val="both"/>
        <w:rPr>
          <w:bCs/>
        </w:rPr>
      </w:pPr>
      <w:r>
        <w:rPr>
          <w:bCs/>
        </w:rPr>
        <w:lastRenderedPageBreak/>
        <w:t>5.1.3.1 If you used SourceTree to clone the repository:</w:t>
      </w:r>
    </w:p>
    <w:p w:rsidR="00B745E1" w:rsidRDefault="00B745E1" w:rsidP="00B745E1">
      <w:pPr>
        <w:ind w:left="2160"/>
        <w:jc w:val="both"/>
        <w:rPr>
          <w:bCs/>
        </w:rPr>
      </w:pPr>
      <w:r>
        <w:rPr>
          <w:bCs/>
        </w:rPr>
        <w:t>1. Open SourceTree</w:t>
      </w:r>
      <w:r w:rsidR="00DF2AFA">
        <w:rPr>
          <w:bCs/>
        </w:rPr>
        <w:t>.</w:t>
      </w:r>
    </w:p>
    <w:p w:rsidR="0081322C" w:rsidRDefault="00B745E1" w:rsidP="00B745E1">
      <w:pPr>
        <w:ind w:left="2160"/>
        <w:jc w:val="both"/>
        <w:rPr>
          <w:bCs/>
        </w:rPr>
      </w:pPr>
      <w:r>
        <w:rPr>
          <w:bCs/>
        </w:rPr>
        <w:t xml:space="preserve">2. Ensure that the cloned code branch you created in </w:t>
      </w:r>
      <w:hyperlink w:anchor="Section314Step7" w:history="1">
        <w:r w:rsidRPr="009003CC">
          <w:rPr>
            <w:rStyle w:val="Hyperlink"/>
            <w:bCs/>
          </w:rPr>
          <w:t>Section 3.1.4 Steps 7-12</w:t>
        </w:r>
      </w:hyperlink>
      <w:r>
        <w:rPr>
          <w:bCs/>
        </w:rPr>
        <w:t xml:space="preserve"> is selected.</w:t>
      </w:r>
      <w:r w:rsidR="00F169BD" w:rsidRPr="00F169BD">
        <w:rPr>
          <w:bCs/>
        </w:rPr>
        <w:t xml:space="preserve"> </w:t>
      </w:r>
    </w:p>
    <w:p w:rsidR="00DF2AFA" w:rsidRDefault="00DF2AFA" w:rsidP="00B745E1">
      <w:pPr>
        <w:ind w:left="2160"/>
        <w:jc w:val="both"/>
        <w:rPr>
          <w:bCs/>
        </w:rPr>
      </w:pPr>
      <w:r>
        <w:rPr>
          <w:noProof/>
          <w:lang w:eastAsia="en-US"/>
        </w:rPr>
        <w:drawing>
          <wp:inline distT="0" distB="0" distL="0" distR="0" wp14:anchorId="1FD4C066" wp14:editId="3D5FE459">
            <wp:extent cx="1944010" cy="142398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65709" cy="1439882"/>
                    </a:xfrm>
                    <a:prstGeom prst="rect">
                      <a:avLst/>
                    </a:prstGeom>
                  </pic:spPr>
                </pic:pic>
              </a:graphicData>
            </a:graphic>
          </wp:inline>
        </w:drawing>
      </w:r>
    </w:p>
    <w:p w:rsidR="00FE77B7" w:rsidRDefault="00DF2AFA" w:rsidP="00B745E1">
      <w:pPr>
        <w:ind w:left="2160"/>
        <w:jc w:val="both"/>
        <w:rPr>
          <w:bCs/>
        </w:rPr>
      </w:pPr>
      <w:r>
        <w:rPr>
          <w:bCs/>
        </w:rPr>
        <w:t xml:space="preserve">3. </w:t>
      </w:r>
      <w:r w:rsidR="00FE77B7">
        <w:rPr>
          <w:bCs/>
        </w:rPr>
        <w:t>In the Project Window, click on the File Status Tab.</w:t>
      </w:r>
    </w:p>
    <w:p w:rsidR="00FE77B7" w:rsidRDefault="00FE77B7" w:rsidP="00B745E1">
      <w:pPr>
        <w:ind w:left="2160"/>
        <w:jc w:val="both"/>
        <w:rPr>
          <w:bCs/>
        </w:rPr>
      </w:pPr>
      <w:r>
        <w:rPr>
          <w:noProof/>
          <w:lang w:eastAsia="en-US"/>
        </w:rPr>
        <w:drawing>
          <wp:inline distT="0" distB="0" distL="0" distR="0" wp14:anchorId="2271625A" wp14:editId="22CED08D">
            <wp:extent cx="2747962" cy="18674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75386" cy="1886136"/>
                    </a:xfrm>
                    <a:prstGeom prst="rect">
                      <a:avLst/>
                    </a:prstGeom>
                  </pic:spPr>
                </pic:pic>
              </a:graphicData>
            </a:graphic>
          </wp:inline>
        </w:drawing>
      </w:r>
    </w:p>
    <w:p w:rsidR="00DF2AFA" w:rsidRDefault="00FE77B7" w:rsidP="00B745E1">
      <w:pPr>
        <w:ind w:left="2160"/>
        <w:jc w:val="both"/>
        <w:rPr>
          <w:bCs/>
        </w:rPr>
      </w:pPr>
      <w:r>
        <w:rPr>
          <w:bCs/>
        </w:rPr>
        <w:t xml:space="preserve">4. Files ready to commit should be listed under Staged Files. If the files you want to commit appear under Unstaged files, click the checkbox beside the file to move it to Staged Files. Clicking the checkbox beside Unstaged files will move all the unstaged files to Staged Files at once. </w:t>
      </w:r>
    </w:p>
    <w:p w:rsidR="00A73CD6" w:rsidRDefault="00FE77B7" w:rsidP="00A73CD6">
      <w:pPr>
        <w:ind w:left="2160"/>
      </w:pPr>
      <w:r>
        <w:rPr>
          <w:bCs/>
        </w:rPr>
        <w:t>5</w:t>
      </w:r>
      <w:r w:rsidR="00DF2AFA">
        <w:rPr>
          <w:bCs/>
        </w:rPr>
        <w:t xml:space="preserve">. </w:t>
      </w:r>
      <w:r w:rsidR="007F2673">
        <w:rPr>
          <w:bCs/>
        </w:rPr>
        <w:t>Before committing</w:t>
      </w:r>
      <w:r w:rsidR="00A73CD6">
        <w:rPr>
          <w:bCs/>
        </w:rPr>
        <w:t>, please add a commit</w:t>
      </w:r>
      <w:r w:rsidR="00A73CD6">
        <w:t xml:space="preserve"> message in the textbox below the Unstaged files list. You can see examples of commit messages in Git repository and should put the issue number (E.g. #12) in the commit message. If you do Github will automatically link the issue to the commit. This is very handy. Here's an example: </w:t>
      </w:r>
      <w:hyperlink r:id="rId43" w:history="1">
        <w:r w:rsidR="00A73CD6">
          <w:rPr>
            <w:rStyle w:val="Hyperlink"/>
          </w:rPr>
          <w:t>https://github.com/vasl-developers/vasl/pull/227</w:t>
        </w:r>
      </w:hyperlink>
      <w:r w:rsidR="00A73CD6">
        <w:t>.</w:t>
      </w:r>
    </w:p>
    <w:p w:rsidR="00DF2AFA" w:rsidRDefault="00247752" w:rsidP="00B745E1">
      <w:pPr>
        <w:ind w:left="2160"/>
        <w:jc w:val="both"/>
        <w:rPr>
          <w:bCs/>
        </w:rPr>
      </w:pPr>
      <w:r>
        <w:rPr>
          <w:bCs/>
        </w:rPr>
        <w:t>6.</w:t>
      </w:r>
      <w:r w:rsidR="00A73CD6">
        <w:rPr>
          <w:bCs/>
        </w:rPr>
        <w:t xml:space="preserve"> </w:t>
      </w:r>
      <w:r w:rsidR="00DF2AFA">
        <w:rPr>
          <w:bCs/>
        </w:rPr>
        <w:t>Click “Commit”.</w:t>
      </w:r>
    </w:p>
    <w:p w:rsidR="00FE77B7" w:rsidRDefault="00247752" w:rsidP="00B745E1">
      <w:pPr>
        <w:ind w:left="2160"/>
        <w:jc w:val="both"/>
        <w:rPr>
          <w:bCs/>
        </w:rPr>
      </w:pPr>
      <w:r>
        <w:rPr>
          <w:bCs/>
        </w:rPr>
        <w:t>7</w:t>
      </w:r>
      <w:r w:rsidR="00FE77B7">
        <w:rPr>
          <w:bCs/>
        </w:rPr>
        <w:t xml:space="preserve">. The committed files are now ready to be “Pushed” to your branch in the Git repository. Click Push. </w:t>
      </w:r>
    </w:p>
    <w:p w:rsidR="00FE77B7" w:rsidRDefault="00FE77B7" w:rsidP="00B745E1">
      <w:pPr>
        <w:ind w:left="2160"/>
        <w:jc w:val="both"/>
        <w:rPr>
          <w:bCs/>
        </w:rPr>
      </w:pPr>
      <w:r>
        <w:rPr>
          <w:bCs/>
        </w:rPr>
        <w:t xml:space="preserve">It is not necessary to immediately “Push” committed files. They will stay committed in SourceTree until pushed or uncommitted. </w:t>
      </w:r>
    </w:p>
    <w:p w:rsidR="0064629D" w:rsidRDefault="0064629D" w:rsidP="00B745E1">
      <w:pPr>
        <w:ind w:left="2160"/>
        <w:jc w:val="both"/>
        <w:rPr>
          <w:bCs/>
        </w:rPr>
      </w:pPr>
      <w:r>
        <w:rPr>
          <w:bCs/>
        </w:rPr>
        <w:t xml:space="preserve">The Fetch, Pull and Merge buttons allow you to update your branch with changes that others have made to the VASL source code in separate branches. </w:t>
      </w:r>
    </w:p>
    <w:p w:rsidR="0064629D" w:rsidRDefault="0064629D" w:rsidP="0064629D">
      <w:pPr>
        <w:ind w:left="1440"/>
        <w:jc w:val="both"/>
        <w:rPr>
          <w:bCs/>
        </w:rPr>
      </w:pPr>
      <w:r>
        <w:rPr>
          <w:bCs/>
        </w:rPr>
        <w:t xml:space="preserve">5.1.3.2 If you cloned the VASL source code from within IntelliJ (or another IDE) as per </w:t>
      </w:r>
      <w:hyperlink w:anchor="_4.1.4_Cloning_the" w:history="1">
        <w:r w:rsidRPr="009003CC">
          <w:rPr>
            <w:rStyle w:val="Hyperlink"/>
            <w:bCs/>
          </w:rPr>
          <w:t>Section 4.1.4</w:t>
        </w:r>
      </w:hyperlink>
      <w:r>
        <w:rPr>
          <w:bCs/>
        </w:rPr>
        <w:t>:</w:t>
      </w:r>
    </w:p>
    <w:p w:rsidR="00361C1F" w:rsidRDefault="0064629D" w:rsidP="00361C1F">
      <w:pPr>
        <w:ind w:left="1440"/>
        <w:rPr>
          <w:bCs/>
        </w:rPr>
      </w:pPr>
      <w:r>
        <w:rPr>
          <w:bCs/>
        </w:rPr>
        <w:lastRenderedPageBreak/>
        <w:tab/>
      </w:r>
      <w:r w:rsidR="00361C1F">
        <w:rPr>
          <w:bCs/>
        </w:rPr>
        <w:t xml:space="preserve">1. Click Menu VCS → Commit Changes. </w:t>
      </w:r>
    </w:p>
    <w:p w:rsidR="00361C1F" w:rsidRDefault="00361C1F" w:rsidP="00361C1F">
      <w:pPr>
        <w:ind w:left="2160"/>
      </w:pPr>
      <w:r>
        <w:rPr>
          <w:bCs/>
        </w:rPr>
        <w:t>If you wish t</w:t>
      </w:r>
      <w:r>
        <w:t xml:space="preserve">o add new files to the repository, first right-click on the file in the project browser and use the “Git →Add” menu option, then Commit Changes. </w:t>
      </w:r>
    </w:p>
    <w:p w:rsidR="00361C1F" w:rsidRDefault="00361C1F" w:rsidP="00361C1F">
      <w:r>
        <w:rPr>
          <w:noProof/>
          <w:lang w:eastAsia="en-US"/>
        </w:rPr>
        <w:drawing>
          <wp:anchor distT="0" distB="0" distL="114300" distR="114300" simplePos="0" relativeHeight="251677696" behindDoc="0" locked="0" layoutInCell="1" allowOverlap="1" wp14:anchorId="6256162B" wp14:editId="1B9D4EA2">
            <wp:simplePos x="0" y="0"/>
            <wp:positionH relativeFrom="column">
              <wp:posOffset>1381125</wp:posOffset>
            </wp:positionH>
            <wp:positionV relativeFrom="paragraph">
              <wp:posOffset>120650</wp:posOffset>
            </wp:positionV>
            <wp:extent cx="2405380" cy="199580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5380" cy="1995805"/>
                    </a:xfrm>
                    <a:prstGeom prst="rect">
                      <a:avLst/>
                    </a:prstGeom>
                    <a:noFill/>
                    <a:ln>
                      <a:noFill/>
                    </a:ln>
                  </pic:spPr>
                </pic:pic>
              </a:graphicData>
            </a:graphic>
          </wp:anchor>
        </w:drawing>
      </w:r>
    </w:p>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Pr>
        <w:ind w:left="2160"/>
      </w:pPr>
      <w:r>
        <w:t>2. Ensure that the files you have changed and wish to commit show up in the Commit Changes list. Be sure to add a Comment to enable others to understand what changes you are committing.</w:t>
      </w:r>
      <w:r w:rsidR="00EE50ED">
        <w:t xml:space="preserve"> Developers should include the issue number in the commit message.</w:t>
      </w:r>
    </w:p>
    <w:p w:rsidR="00361C1F" w:rsidRDefault="00361C1F" w:rsidP="00361C1F">
      <w:r>
        <w:rPr>
          <w:noProof/>
          <w:lang w:eastAsia="en-US"/>
        </w:rPr>
        <w:drawing>
          <wp:anchor distT="0" distB="0" distL="114300" distR="114300" simplePos="0" relativeHeight="251678720" behindDoc="0" locked="0" layoutInCell="1" allowOverlap="1">
            <wp:simplePos x="0" y="0"/>
            <wp:positionH relativeFrom="column">
              <wp:posOffset>1381125</wp:posOffset>
            </wp:positionH>
            <wp:positionV relativeFrom="paragraph">
              <wp:posOffset>74295</wp:posOffset>
            </wp:positionV>
            <wp:extent cx="3662680" cy="312928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62680" cy="3129280"/>
                    </a:xfrm>
                    <a:prstGeom prst="rect">
                      <a:avLst/>
                    </a:prstGeom>
                    <a:noFill/>
                    <a:ln>
                      <a:noFill/>
                    </a:ln>
                  </pic:spPr>
                </pic:pic>
              </a:graphicData>
            </a:graphic>
          </wp:anchor>
        </w:drawing>
      </w:r>
    </w:p>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Pr>
        <w:ind w:left="2160"/>
      </w:pPr>
      <w:bookmarkStart w:id="26" w:name="Section5132Step3"/>
      <w:r>
        <w:t>3</w:t>
      </w:r>
      <w:bookmarkEnd w:id="26"/>
      <w:r>
        <w:t xml:space="preserve">. Click Commit. </w:t>
      </w:r>
    </w:p>
    <w:p w:rsidR="00361C1F" w:rsidRDefault="00361C1F" w:rsidP="00361C1F">
      <w:pPr>
        <w:ind w:left="2160"/>
      </w:pPr>
      <w:r>
        <w:t>4. Select Menu VCS →</w:t>
      </w:r>
      <w:r w:rsidR="00CA23E3">
        <w:t xml:space="preserve"> Git → Push to push the changes to your branch on the Git Repository. </w:t>
      </w:r>
    </w:p>
    <w:p w:rsidR="00CA23E3" w:rsidRDefault="00CA23E3" w:rsidP="00361C1F">
      <w:pPr>
        <w:ind w:left="2160"/>
      </w:pPr>
      <w:r>
        <w:rPr>
          <w:noProof/>
          <w:lang w:eastAsia="en-US"/>
        </w:rPr>
        <w:lastRenderedPageBreak/>
        <w:drawing>
          <wp:inline distT="0" distB="0" distL="0" distR="0" wp14:anchorId="3BD37C06" wp14:editId="7E3DE806">
            <wp:extent cx="2781300" cy="23129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00604" cy="2329049"/>
                    </a:xfrm>
                    <a:prstGeom prst="rect">
                      <a:avLst/>
                    </a:prstGeom>
                  </pic:spPr>
                </pic:pic>
              </a:graphicData>
            </a:graphic>
          </wp:inline>
        </w:drawing>
      </w:r>
    </w:p>
    <w:p w:rsidR="0064629D" w:rsidRPr="00F169BD" w:rsidRDefault="00CA23E3" w:rsidP="00CA23E3">
      <w:pPr>
        <w:ind w:left="2160"/>
        <w:rPr>
          <w:bCs/>
        </w:rPr>
      </w:pPr>
      <w:r>
        <w:t xml:space="preserve">Alternately, you can use the Dropdown on the Commit button in </w:t>
      </w:r>
      <w:hyperlink w:anchor="Section5132Step3" w:history="1">
        <w:r w:rsidRPr="00EE50ED">
          <w:rPr>
            <w:rStyle w:val="Hyperlink"/>
          </w:rPr>
          <w:t>Step 3</w:t>
        </w:r>
      </w:hyperlink>
      <w:r>
        <w:t xml:space="preserve"> to select Commit and Push and do both steps at the same time. </w:t>
      </w:r>
    </w:p>
    <w:p w:rsidR="007E7766" w:rsidRDefault="00506CB2" w:rsidP="00C81022">
      <w:pPr>
        <w:pStyle w:val="Heading2"/>
        <w:jc w:val="both"/>
      </w:pPr>
      <w:bookmarkStart w:id="27" w:name="_Toc430603404"/>
      <w:r>
        <w:t xml:space="preserve">6.0 </w:t>
      </w:r>
      <w:r w:rsidR="007E7766">
        <w:t>Building the Vasl module: from maven</w:t>
      </w:r>
      <w:bookmarkEnd w:id="27"/>
      <w:r w:rsidR="007E7766">
        <w:t xml:space="preserve"> </w:t>
      </w:r>
    </w:p>
    <w:p w:rsidR="00506CB2" w:rsidRDefault="00506CB2" w:rsidP="00C81022">
      <w:pPr>
        <w:pStyle w:val="Heading3"/>
        <w:jc w:val="both"/>
      </w:pPr>
      <w:r>
        <w:t xml:space="preserve">6.1 Building the vasl Module </w:t>
      </w:r>
    </w:p>
    <w:p w:rsidR="00BC639C" w:rsidRDefault="00CF1781" w:rsidP="009F235F">
      <w:r>
        <w:t xml:space="preserve">Building the VASL module </w:t>
      </w:r>
      <w:r w:rsidR="009F235F">
        <w:t xml:space="preserve">is not required to </w:t>
      </w:r>
      <w:r>
        <w:t xml:space="preserve">test the impact of </w:t>
      </w:r>
      <w:r w:rsidR="009F235F">
        <w:t xml:space="preserve">your </w:t>
      </w:r>
      <w:r>
        <w:t xml:space="preserve">changes on the overall code. </w:t>
      </w:r>
      <w:r w:rsidR="00BC639C">
        <w:t xml:space="preserve"> </w:t>
      </w:r>
      <w:r w:rsidR="009F235F">
        <w:t>You need to build the VASL module if you modified any of the files in the "dist" folder (note there's no code there). For example, all of the images are in there. If you add counters, new images will be added and the build file will be modified to add the new counters to the counter tray. </w:t>
      </w:r>
    </w:p>
    <w:p w:rsidR="00BC639C" w:rsidRDefault="00032782" w:rsidP="00C81022">
      <w:pPr>
        <w:ind w:left="720"/>
        <w:jc w:val="both"/>
        <w:rPr>
          <w:b/>
          <w:color w:val="002060"/>
        </w:rPr>
      </w:pPr>
      <w:r w:rsidRPr="00032782">
        <w:rPr>
          <w:b/>
          <w:color w:val="002060"/>
        </w:rPr>
        <w:t>6.1.1 Building VASL: why you need it and what you need to do</w:t>
      </w:r>
    </w:p>
    <w:p w:rsidR="00CF1781" w:rsidRPr="00FB44E5" w:rsidRDefault="009F235F" w:rsidP="00C81022">
      <w:pPr>
        <w:ind w:left="720"/>
        <w:jc w:val="both"/>
      </w:pPr>
      <w:r>
        <w:t>Y</w:t>
      </w:r>
      <w:r w:rsidR="00CF1781" w:rsidRPr="00FB44E5">
        <w:t>ou should build the VASL module</w:t>
      </w:r>
      <w:r>
        <w:t xml:space="preserve"> if you added or changed files in the “dist” folder. </w:t>
      </w:r>
      <w:r w:rsidR="00CF1781" w:rsidRPr="00FB44E5">
        <w:t xml:space="preserve">This requires the use of software called Maven, which must be installed and then used to create the VASL module. </w:t>
      </w:r>
    </w:p>
    <w:p w:rsidR="00032782" w:rsidRDefault="00032782" w:rsidP="00C81022">
      <w:pPr>
        <w:ind w:left="720"/>
        <w:jc w:val="both"/>
        <w:rPr>
          <w:b/>
          <w:bCs/>
          <w:color w:val="002060"/>
        </w:rPr>
      </w:pPr>
      <w:r>
        <w:rPr>
          <w:b/>
          <w:bCs/>
          <w:color w:val="002060"/>
        </w:rPr>
        <w:t>6.1.2 Getting and setting up Maven</w:t>
      </w:r>
    </w:p>
    <w:p w:rsidR="00CF1781" w:rsidRDefault="00FB44E5" w:rsidP="00C81022">
      <w:pPr>
        <w:ind w:left="720"/>
        <w:jc w:val="both"/>
      </w:pPr>
      <w:r w:rsidRPr="00FB44E5">
        <w:t>Maven can be downloaded from</w:t>
      </w:r>
      <w:r>
        <w:rPr>
          <w:b/>
          <w:bCs/>
          <w:color w:val="002060"/>
        </w:rPr>
        <w:t xml:space="preserve"> </w:t>
      </w:r>
      <w:hyperlink r:id="rId47" w:history="1">
        <w:r w:rsidRPr="00692ED1">
          <w:rPr>
            <w:rStyle w:val="Hyperlink"/>
            <w:rFonts w:ascii="Segoe UI" w:hAnsi="Segoe UI" w:cs="Segoe UI"/>
            <w:kern w:val="0"/>
            <w:sz w:val="20"/>
            <w:szCs w:val="20"/>
          </w:rPr>
          <w:t>https://maven.apache.org/download.cgi</w:t>
        </w:r>
      </w:hyperlink>
      <w:r>
        <w:rPr>
          <w:rFonts w:ascii="Segoe UI" w:hAnsi="Segoe UI" w:cs="Segoe UI"/>
          <w:color w:val="000000"/>
          <w:kern w:val="0"/>
          <w:sz w:val="20"/>
          <w:szCs w:val="20"/>
        </w:rPr>
        <w:t xml:space="preserve">. </w:t>
      </w:r>
      <w:r w:rsidRPr="00FB44E5">
        <w:t>Once downloaded, click on the Install link on the page and then follow the install instructions. While not difficult, there are several particular steps that must be followed and it is preferable to use the instructions on the Maven site.</w:t>
      </w:r>
    </w:p>
    <w:p w:rsidR="0014453D" w:rsidRPr="00FB44E5" w:rsidRDefault="0014453D" w:rsidP="00C81022">
      <w:pPr>
        <w:ind w:left="720"/>
        <w:jc w:val="both"/>
      </w:pPr>
      <w:r>
        <w:t xml:space="preserve">For convenience add the Maven bin folder to you path. This will allow you to build the VASL module from the command line and the terminal </w:t>
      </w:r>
      <w:r w:rsidR="00107090">
        <w:t>window</w:t>
      </w:r>
      <w:r>
        <w:t xml:space="preserve"> in IntelliJ. To confirm Maven has been properly installed type “mvn –version” at the command line to display the installed version. </w:t>
      </w:r>
    </w:p>
    <w:p w:rsidR="00032782" w:rsidRDefault="00032782" w:rsidP="00C81022">
      <w:pPr>
        <w:ind w:left="720"/>
        <w:jc w:val="both"/>
        <w:rPr>
          <w:b/>
          <w:bCs/>
          <w:color w:val="002060"/>
        </w:rPr>
      </w:pPr>
      <w:r>
        <w:rPr>
          <w:b/>
          <w:bCs/>
          <w:color w:val="002060"/>
        </w:rPr>
        <w:t>6.1.3 Building the VASL module from Maven</w:t>
      </w:r>
    </w:p>
    <w:p w:rsidR="006F4066" w:rsidRDefault="006F4066" w:rsidP="006F40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6F4066" w:rsidRDefault="006F4066"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After installing Maven, c</w:t>
      </w:r>
      <w:r w:rsidR="007F5F58" w:rsidRPr="007F5F58">
        <w:t xml:space="preserve">opy the "settings.xml.TEMPLATE" </w:t>
      </w:r>
      <w:r>
        <w:t xml:space="preserve">document found in the directory to which you cloned your VASL branch in </w:t>
      </w:r>
      <w:hyperlink w:anchor="Section314Step10" w:history="1">
        <w:r w:rsidRPr="00EE50ED">
          <w:rPr>
            <w:rStyle w:val="Hyperlink"/>
          </w:rPr>
          <w:t>Section 3.1.4 Step 10</w:t>
        </w:r>
      </w:hyperlink>
      <w:r>
        <w:t xml:space="preserve"> (or </w:t>
      </w:r>
      <w:hyperlink w:anchor="_4.1.4_Cloning_the" w:history="1">
        <w:r w:rsidRPr="00EE50ED">
          <w:rPr>
            <w:rStyle w:val="Hyperlink"/>
          </w:rPr>
          <w:t>Section 4.1.4</w:t>
        </w:r>
      </w:hyperlink>
      <w:r>
        <w:t xml:space="preserve">) </w:t>
      </w:r>
      <w:r w:rsidR="007F5F58" w:rsidRPr="007F5F58">
        <w:t>to the .m2</w:t>
      </w:r>
      <w:r>
        <w:t xml:space="preserve"> </w:t>
      </w:r>
      <w:r w:rsidR="007F5F58" w:rsidRPr="007F5F58">
        <w:t xml:space="preserve">directory in your home folder and rename to "settings.xml". </w:t>
      </w:r>
      <w:r>
        <w:t>Your “home folder” may vary depending on OS. For Windows users, for example, look in the “</w:t>
      </w:r>
      <w:r w:rsidRPr="006F4066">
        <w:t>C:\Users\</w:t>
      </w:r>
      <w:r>
        <w:t xml:space="preserve">YourUserName” directory.  </w:t>
      </w:r>
    </w:p>
    <w:p w:rsidR="006F4066" w:rsidRDefault="006F4066" w:rsidP="006F40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7F5F58" w:rsidRDefault="006F4066"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bookmarkStart w:id="28" w:name="_GoBack"/>
      <w:bookmarkEnd w:id="28"/>
      <w:r>
        <w:lastRenderedPageBreak/>
        <w:t xml:space="preserve">Rename the file in the .m2 directory to “Settings.xml”. Open the file, using a text editor such as Notepad on Windows. </w:t>
      </w:r>
      <w:r w:rsidR="00716B69">
        <w:t xml:space="preserve">Edit the file by changing the path </w:t>
      </w:r>
      <w:r w:rsidR="007F5F58" w:rsidRPr="007F5F58">
        <w:t xml:space="preserve">to your local JDK installation </w:t>
      </w:r>
      <w:r w:rsidR="00716B69">
        <w:t xml:space="preserve">(see </w:t>
      </w:r>
      <w:hyperlink w:anchor="Section213" w:history="1">
        <w:r w:rsidR="00716B69" w:rsidRPr="00EE50ED">
          <w:rPr>
            <w:rStyle w:val="Hyperlink"/>
          </w:rPr>
          <w:t>Section 2.1.3</w:t>
        </w:r>
      </w:hyperlink>
      <w:r w:rsidR="00716B69">
        <w:t>).</w:t>
      </w:r>
      <w:r w:rsidR="00990AF1">
        <w:t xml:space="preserve"> </w:t>
      </w:r>
    </w:p>
    <w:p w:rsidR="00990AF1" w:rsidRDefault="00990AF1"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716B69" w:rsidRDefault="00716B69"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 xml:space="preserve">Go to the command line. How you do this will depend on your operating system. Check its help system or the web for details. In Windows, for example, press the </w:t>
      </w:r>
      <w:r w:rsidRPr="00716B69">
        <w:t>Winkey + R then type cmd</w:t>
      </w:r>
      <w:r>
        <w:t xml:space="preserve"> in the dialog box that appears.</w:t>
      </w:r>
    </w:p>
    <w:p w:rsidR="00716B69" w:rsidRDefault="00716B69"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716B69" w:rsidRDefault="00716B69"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 xml:space="preserve">At the command line, change the directory to your project directory. To do so, type </w:t>
      </w:r>
      <w:r w:rsidR="0053527A">
        <w:t>“</w:t>
      </w:r>
      <w:r>
        <w:t>chdir DirectoryName</w:t>
      </w:r>
      <w:r w:rsidR="0053527A">
        <w:t>”</w:t>
      </w:r>
      <w:r>
        <w:t xml:space="preserve"> at the command prompt where DirectoryName is the project directory (full path required)</w:t>
      </w:r>
    </w:p>
    <w:p w:rsidR="00716B69" w:rsidRDefault="00716B69"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716B69" w:rsidRPr="007F5F58" w:rsidRDefault="00716B69" w:rsidP="00107090">
      <w:pPr>
        <w:pStyle w:val="ListParagraph"/>
        <w:numPr>
          <w:ilvl w:val="1"/>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 xml:space="preserve">Example: chdir </w:t>
      </w:r>
      <w:r w:rsidRPr="00716B69">
        <w:t>C:\Users\dougr_000\IdeaProjects\STtest</w:t>
      </w:r>
    </w:p>
    <w:p w:rsidR="007F5F58" w:rsidRPr="007F5F58" w:rsidRDefault="007F5F58" w:rsidP="007F5F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p>
    <w:p w:rsidR="001151CB" w:rsidRDefault="000E00DC"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r>
        <w:t>T</w:t>
      </w:r>
      <w:r w:rsidR="007F5F58" w:rsidRPr="007F5F58">
        <w:t xml:space="preserve">o create the VASL module, </w:t>
      </w:r>
      <w:r w:rsidR="001151CB">
        <w:t>type</w:t>
      </w:r>
      <w:r w:rsidR="007F5F58" w:rsidRPr="007F5F58">
        <w:t xml:space="preserve"> "mvn </w:t>
      </w:r>
      <w:r w:rsidR="00107090">
        <w:t xml:space="preserve">clean </w:t>
      </w:r>
      <w:r w:rsidR="007F5F58" w:rsidRPr="007F5F58">
        <w:t xml:space="preserve">install" </w:t>
      </w:r>
      <w:r w:rsidR="0053527A">
        <w:t xml:space="preserve">at </w:t>
      </w:r>
      <w:r w:rsidR="007F5F58" w:rsidRPr="007F5F58">
        <w:t>the command</w:t>
      </w:r>
      <w:r>
        <w:t xml:space="preserve"> prompt. This process may take several minutes. </w:t>
      </w:r>
      <w:r w:rsidR="005E0E39">
        <w:t>If successful the final messages displayed will be similar to this:</w:t>
      </w:r>
      <w:r w:rsidR="005E0E39">
        <w:br/>
      </w:r>
      <w:r w:rsidR="005E0E39">
        <w:rPr>
          <w:noProof/>
          <w:lang w:eastAsia="en-US"/>
        </w:rPr>
        <w:drawing>
          <wp:inline distT="0" distB="0" distL="0" distR="0" wp14:anchorId="6F6BBE4C" wp14:editId="590E50B0">
            <wp:extent cx="3848100" cy="72234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48100" cy="722341"/>
                    </a:xfrm>
                    <a:prstGeom prst="rect">
                      <a:avLst/>
                    </a:prstGeom>
                  </pic:spPr>
                </pic:pic>
              </a:graphicData>
            </a:graphic>
          </wp:inline>
        </w:drawing>
      </w:r>
    </w:p>
    <w:p w:rsidR="005E0E39" w:rsidRDefault="005E0E39" w:rsidP="005E0E3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pPr>
    </w:p>
    <w:p w:rsidR="005E0E39" w:rsidRPr="005E0E39" w:rsidRDefault="005E0E39"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kern w:val="0"/>
          <w:sz w:val="23"/>
          <w:szCs w:val="23"/>
          <w:lang w:val="en" w:eastAsia="en-US"/>
          <w14:ligatures w14:val="none"/>
        </w:rPr>
      </w:pPr>
      <w:r>
        <w:t xml:space="preserve">The </w:t>
      </w:r>
      <w:r w:rsidR="001F6117">
        <w:t xml:space="preserve">build creates a jar file in the target </w:t>
      </w:r>
    </w:p>
    <w:p w:rsidR="001151CB" w:rsidRPr="00107090" w:rsidRDefault="001151CB" w:rsidP="00107090">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kern w:val="0"/>
          <w:sz w:val="23"/>
          <w:szCs w:val="23"/>
          <w:lang w:val="en" w:eastAsia="en-US"/>
          <w14:ligatures w14:val="none"/>
        </w:rPr>
      </w:pPr>
      <w:r w:rsidRPr="001151CB">
        <w:t xml:space="preserve">In order to run </w:t>
      </w:r>
      <w:r>
        <w:t xml:space="preserve">the </w:t>
      </w:r>
      <w:r w:rsidRPr="001151CB">
        <w:t>VASL</w:t>
      </w:r>
      <w:r>
        <w:t xml:space="preserve"> module</w:t>
      </w:r>
      <w:r w:rsidRPr="001151CB">
        <w:t xml:space="preserve">, </w:t>
      </w:r>
      <w:r w:rsidR="0053527A">
        <w:t>type</w:t>
      </w:r>
      <w:r w:rsidRPr="001151CB">
        <w:t xml:space="preserve"> "mvn exec:exec" </w:t>
      </w:r>
      <w:r w:rsidR="0053527A">
        <w:t xml:space="preserve">at </w:t>
      </w:r>
      <w:r w:rsidRPr="001151CB">
        <w:t xml:space="preserve">the command </w:t>
      </w:r>
      <w:r w:rsidR="0053527A">
        <w:t xml:space="preserve">prompt (from the VASL directory – see </w:t>
      </w:r>
      <w:hyperlink w:anchor="Section613Step5" w:history="1">
        <w:r w:rsidR="0053527A" w:rsidRPr="00EE50ED">
          <w:rPr>
            <w:rStyle w:val="Hyperlink"/>
          </w:rPr>
          <w:t xml:space="preserve">Step </w:t>
        </w:r>
        <w:r w:rsidR="00EE50ED" w:rsidRPr="00EE50ED">
          <w:rPr>
            <w:rStyle w:val="Hyperlink"/>
          </w:rPr>
          <w:t>5</w:t>
        </w:r>
      </w:hyperlink>
      <w:r w:rsidR="0053527A">
        <w:t>)</w:t>
      </w:r>
      <w:r w:rsidRPr="001151CB">
        <w:t>.</w:t>
      </w:r>
    </w:p>
    <w:p w:rsidR="001151CB" w:rsidRPr="006F4066" w:rsidRDefault="001151CB" w:rsidP="000E0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C86EF6" w:rsidRDefault="00C86EF6" w:rsidP="00C81022">
      <w:pPr>
        <w:spacing w:before="0" w:after="240" w:line="252" w:lineRule="auto"/>
        <w:ind w:left="0" w:right="0"/>
        <w:jc w:val="both"/>
      </w:pPr>
      <w:r>
        <w:br w:type="page"/>
      </w:r>
    </w:p>
    <w:p w:rsidR="007E7766" w:rsidRDefault="00C86EF6" w:rsidP="00C81022">
      <w:pPr>
        <w:jc w:val="both"/>
      </w:pPr>
      <w:bookmarkStart w:id="29" w:name="AnnexA"/>
      <w:r>
        <w:lastRenderedPageBreak/>
        <w:t>Annex A</w:t>
      </w:r>
      <w:bookmarkEnd w:id="29"/>
    </w:p>
    <w:p w:rsidR="00C86EF6" w:rsidRDefault="00C86EF6" w:rsidP="00C81022">
      <w:pPr>
        <w:pStyle w:val="Heading4"/>
        <w:jc w:val="both"/>
        <w:rPr>
          <w:b/>
          <w:bCs/>
          <w:color w:val="002060"/>
        </w:rPr>
      </w:pPr>
      <w:r>
        <w:rPr>
          <w:b/>
          <w:bCs/>
          <w:color w:val="002060"/>
        </w:rPr>
        <w:t>A Git primer</w:t>
      </w:r>
    </w:p>
    <w:p w:rsidR="00C86EF6" w:rsidRDefault="00C86EF6" w:rsidP="00C81022">
      <w:pPr>
        <w:jc w:val="both"/>
        <w:rPr>
          <w:rFonts w:ascii="Segoe UI" w:hAnsi="Segoe UI" w:cs="Segoe UI"/>
          <w:color w:val="000000"/>
          <w:kern w:val="0"/>
          <w:sz w:val="20"/>
          <w:szCs w:val="20"/>
        </w:rPr>
      </w:pPr>
      <w:r>
        <w:t xml:space="preserve">Below is a short primer on Git, based on “Getting Started with Git”, a more detailed resource found on the Git-scm website at </w:t>
      </w:r>
      <w:hyperlink r:id="rId49" w:history="1">
        <w:r w:rsidRPr="00595E1D">
          <w:rPr>
            <w:rStyle w:val="Hyperlink"/>
            <w:rFonts w:ascii="Segoe UI" w:hAnsi="Segoe UI" w:cs="Segoe UI"/>
            <w:kern w:val="0"/>
            <w:sz w:val="20"/>
            <w:szCs w:val="20"/>
          </w:rPr>
          <w:t>http://git-scm.com/book/en/v2/Getting-Started-About-Version-Control</w:t>
        </w:r>
      </w:hyperlink>
      <w:r>
        <w:rPr>
          <w:rFonts w:ascii="Segoe UI" w:hAnsi="Segoe UI" w:cs="Segoe UI"/>
          <w:color w:val="000000"/>
          <w:kern w:val="0"/>
          <w:sz w:val="20"/>
          <w:szCs w:val="20"/>
        </w:rPr>
        <w:t xml:space="preserve">. </w:t>
      </w:r>
    </w:p>
    <w:p w:rsidR="00C86EF6" w:rsidRDefault="00C86EF6" w:rsidP="00C81022">
      <w:pPr>
        <w:jc w:val="both"/>
        <w:rPr>
          <w:rFonts w:ascii="Segoe UI" w:hAnsi="Segoe UI" w:cs="Segoe UI"/>
          <w:color w:val="000000"/>
          <w:kern w:val="0"/>
          <w:sz w:val="20"/>
          <w:szCs w:val="20"/>
        </w:rPr>
      </w:pPr>
      <w:r>
        <w:rPr>
          <w:rFonts w:ascii="Segoe UI" w:hAnsi="Segoe UI" w:cs="Segoe UI"/>
          <w:color w:val="000000"/>
          <w:kern w:val="0"/>
          <w:sz w:val="20"/>
          <w:szCs w:val="20"/>
        </w:rPr>
        <w:t>As mentioned above, Git is a version control system that allows team development of software code while managing code updates, code conflicts, and rollbacks of changes if required. As a distributed VCS, Git provides each user with a set of code files that fully mirror those in the specific Git repository being used.</w:t>
      </w:r>
    </w:p>
    <w:p w:rsidR="00C86EF6" w:rsidRDefault="00C86EF6" w:rsidP="00C81022">
      <w:pPr>
        <w:jc w:val="both"/>
        <w:rPr>
          <w:lang w:val="en"/>
        </w:rPr>
      </w:pPr>
      <w:r>
        <w:rPr>
          <w:lang w:val="en"/>
        </w:rPr>
        <w:t>As a result, most operations in Git only need local files and resources to operate. Because you have the entire history of the project right there on your local disk, most operations seem almost instantaneous.</w:t>
      </w:r>
    </w:p>
    <w:p w:rsidR="00C86EF6" w:rsidRDefault="00C86EF6" w:rsidP="00C81022">
      <w:pPr>
        <w:jc w:val="both"/>
        <w:rPr>
          <w:lang w:val="en"/>
        </w:rPr>
      </w:pPr>
      <w:r w:rsidRPr="00B50B8D">
        <w:rPr>
          <w:lang w:val="en"/>
        </w:rPr>
        <w:t xml:space="preserve">Once the VASL source code repository is downloaded to a local computer (see Section 3.1 Step </w:t>
      </w:r>
      <w:r>
        <w:rPr>
          <w:lang w:val="en"/>
        </w:rPr>
        <w:t>5</w:t>
      </w:r>
      <w:r w:rsidRPr="00B50B8D">
        <w:rPr>
          <w:lang w:val="en"/>
        </w:rPr>
        <w:t>), Git has three main states that the local files can reside in: committed, modified, and staged. Committed means that the data is safely stored in the local database. Modified means that the file has been changed but not yet committed to the local database. Staged means that a modified file in its current version has been marked to go into the next commit snapshot.</w:t>
      </w:r>
    </w:p>
    <w:p w:rsidR="00C86EF6" w:rsidRDefault="00C86EF6" w:rsidP="00C81022">
      <w:pPr>
        <w:jc w:val="both"/>
        <w:rPr>
          <w:lang w:val="en"/>
        </w:rPr>
      </w:pPr>
      <w:r w:rsidRPr="00B50B8D">
        <w:rPr>
          <w:lang w:val="en"/>
        </w:rPr>
        <w:t>This leads to the three main sections of a Git project: the Git directory, the working directory, and the staging area.</w:t>
      </w:r>
      <w:r>
        <w:rPr>
          <w:lang w:val="en"/>
        </w:rPr>
        <w:t xml:space="preserve"> </w:t>
      </w:r>
    </w:p>
    <w:p w:rsidR="00C86EF6" w:rsidRDefault="00C86EF6" w:rsidP="00C81022">
      <w:pPr>
        <w:jc w:val="both"/>
        <w:rPr>
          <w:lang w:val="en"/>
        </w:rPr>
      </w:pPr>
      <w:r>
        <w:rPr>
          <w:lang w:val="en"/>
        </w:rPr>
        <w:t>The Git directory is where Git stores the metadata and object database for a project. This is the most important part of Git, and it is what is copied when a repository is cloned from another computer.</w:t>
      </w:r>
    </w:p>
    <w:p w:rsidR="00C86EF6" w:rsidRDefault="00C86EF6" w:rsidP="00C81022">
      <w:pPr>
        <w:jc w:val="both"/>
        <w:rPr>
          <w:lang w:val="en"/>
        </w:rPr>
      </w:pPr>
      <w:r>
        <w:rPr>
          <w:lang w:val="en"/>
        </w:rPr>
        <w:t>The working directory is a single checkout of one version of the project. These files are pulled out of the compressed database in the Git directory and placed on disk for use or modification.</w:t>
      </w:r>
    </w:p>
    <w:p w:rsidR="00C86EF6" w:rsidRDefault="00C86EF6" w:rsidP="00C81022">
      <w:pPr>
        <w:jc w:val="both"/>
        <w:rPr>
          <w:lang w:val="en"/>
        </w:rPr>
      </w:pPr>
      <w:r>
        <w:rPr>
          <w:lang w:val="en"/>
        </w:rPr>
        <w:t>The staging area is a file, generally contained in the Git directory, that stores information about what will go into the next commit. It’s sometimes referred to as the “index”, but it’s also common to refer to it as the staging area.</w:t>
      </w:r>
      <w:r w:rsidRPr="00B50B8D">
        <w:rPr>
          <w:lang w:val="en"/>
        </w:rPr>
        <w:t xml:space="preserve"> </w:t>
      </w:r>
    </w:p>
    <w:p w:rsidR="00C86EF6" w:rsidRDefault="00C86EF6" w:rsidP="00C81022">
      <w:pPr>
        <w:jc w:val="both"/>
        <w:rPr>
          <w:lang w:val="en"/>
        </w:rPr>
      </w:pPr>
      <w:r>
        <w:rPr>
          <w:lang w:val="en"/>
        </w:rPr>
        <w:t>The basic Git workflow goes something like this:</w:t>
      </w:r>
    </w:p>
    <w:p w:rsidR="00C86EF6" w:rsidRPr="00B50B8D" w:rsidRDefault="00C86EF6" w:rsidP="00C81022">
      <w:pPr>
        <w:pStyle w:val="NormalWeb"/>
        <w:numPr>
          <w:ilvl w:val="0"/>
          <w:numId w:val="19"/>
        </w:numPr>
        <w:jc w:val="both"/>
        <w:rPr>
          <w:rFonts w:asciiTheme="minorHAnsi" w:eastAsiaTheme="minorEastAsia" w:hAnsiTheme="minorHAnsi" w:cstheme="minorBidi"/>
          <w:kern w:val="22"/>
          <w:sz w:val="22"/>
          <w:szCs w:val="22"/>
          <w:lang w:val="en" w:eastAsia="ja-JP"/>
        </w:rPr>
      </w:pPr>
      <w:r>
        <w:rPr>
          <w:rFonts w:asciiTheme="minorHAnsi" w:eastAsiaTheme="minorEastAsia" w:hAnsiTheme="minorHAnsi" w:cstheme="minorBidi"/>
          <w:kern w:val="22"/>
          <w:sz w:val="22"/>
          <w:szCs w:val="22"/>
          <w:lang w:val="en" w:eastAsia="ja-JP"/>
        </w:rPr>
        <w:t>M</w:t>
      </w:r>
      <w:r w:rsidRPr="00B50B8D">
        <w:rPr>
          <w:rFonts w:asciiTheme="minorHAnsi" w:eastAsiaTheme="minorEastAsia" w:hAnsiTheme="minorHAnsi" w:cstheme="minorBidi"/>
          <w:kern w:val="22"/>
          <w:sz w:val="22"/>
          <w:szCs w:val="22"/>
          <w:lang w:val="en" w:eastAsia="ja-JP"/>
        </w:rPr>
        <w:t xml:space="preserve">odify files in </w:t>
      </w:r>
      <w:r>
        <w:rPr>
          <w:rFonts w:asciiTheme="minorHAnsi" w:eastAsiaTheme="minorEastAsia" w:hAnsiTheme="minorHAnsi" w:cstheme="minorBidi"/>
          <w:kern w:val="22"/>
          <w:sz w:val="22"/>
          <w:szCs w:val="22"/>
          <w:lang w:val="en" w:eastAsia="ja-JP"/>
        </w:rPr>
        <w:t>the</w:t>
      </w:r>
      <w:r w:rsidRPr="00B50B8D">
        <w:rPr>
          <w:rFonts w:asciiTheme="minorHAnsi" w:eastAsiaTheme="minorEastAsia" w:hAnsiTheme="minorHAnsi" w:cstheme="minorBidi"/>
          <w:kern w:val="22"/>
          <w:sz w:val="22"/>
          <w:szCs w:val="22"/>
          <w:lang w:val="en" w:eastAsia="ja-JP"/>
        </w:rPr>
        <w:t xml:space="preserve"> working directory.</w:t>
      </w:r>
    </w:p>
    <w:p w:rsidR="00C86EF6" w:rsidRPr="00B50B8D" w:rsidRDefault="00C86EF6" w:rsidP="00C81022">
      <w:pPr>
        <w:pStyle w:val="NormalWeb"/>
        <w:numPr>
          <w:ilvl w:val="0"/>
          <w:numId w:val="19"/>
        </w:numPr>
        <w:jc w:val="both"/>
        <w:rPr>
          <w:rFonts w:asciiTheme="minorHAnsi" w:eastAsiaTheme="minorEastAsia" w:hAnsiTheme="minorHAnsi" w:cstheme="minorBidi"/>
          <w:kern w:val="22"/>
          <w:sz w:val="22"/>
          <w:szCs w:val="22"/>
          <w:lang w:val="en" w:eastAsia="ja-JP"/>
        </w:rPr>
      </w:pPr>
      <w:r>
        <w:rPr>
          <w:rFonts w:asciiTheme="minorHAnsi" w:eastAsiaTheme="minorEastAsia" w:hAnsiTheme="minorHAnsi" w:cstheme="minorBidi"/>
          <w:kern w:val="22"/>
          <w:sz w:val="22"/>
          <w:szCs w:val="22"/>
          <w:lang w:val="en" w:eastAsia="ja-JP"/>
        </w:rPr>
        <w:t>S</w:t>
      </w:r>
      <w:r w:rsidRPr="00B50B8D">
        <w:rPr>
          <w:rFonts w:asciiTheme="minorHAnsi" w:eastAsiaTheme="minorEastAsia" w:hAnsiTheme="minorHAnsi" w:cstheme="minorBidi"/>
          <w:kern w:val="22"/>
          <w:sz w:val="22"/>
          <w:szCs w:val="22"/>
          <w:lang w:val="en" w:eastAsia="ja-JP"/>
        </w:rPr>
        <w:t xml:space="preserve">tage the files, adding snapshots of them to </w:t>
      </w:r>
      <w:r>
        <w:rPr>
          <w:rFonts w:asciiTheme="minorHAnsi" w:eastAsiaTheme="minorEastAsia" w:hAnsiTheme="minorHAnsi" w:cstheme="minorBidi"/>
          <w:kern w:val="22"/>
          <w:sz w:val="22"/>
          <w:szCs w:val="22"/>
          <w:lang w:val="en" w:eastAsia="ja-JP"/>
        </w:rPr>
        <w:t>the</w:t>
      </w:r>
      <w:r w:rsidRPr="00B50B8D">
        <w:rPr>
          <w:rFonts w:asciiTheme="minorHAnsi" w:eastAsiaTheme="minorEastAsia" w:hAnsiTheme="minorHAnsi" w:cstheme="minorBidi"/>
          <w:kern w:val="22"/>
          <w:sz w:val="22"/>
          <w:szCs w:val="22"/>
          <w:lang w:val="en" w:eastAsia="ja-JP"/>
        </w:rPr>
        <w:t xml:space="preserve"> staging area.</w:t>
      </w:r>
    </w:p>
    <w:p w:rsidR="00C86EF6" w:rsidRPr="00B50B8D" w:rsidRDefault="00C86EF6" w:rsidP="00C81022">
      <w:pPr>
        <w:pStyle w:val="NormalWeb"/>
        <w:numPr>
          <w:ilvl w:val="0"/>
          <w:numId w:val="19"/>
        </w:numPr>
        <w:jc w:val="both"/>
        <w:rPr>
          <w:lang w:val="en"/>
        </w:rPr>
      </w:pPr>
      <w:r w:rsidRPr="00B50B8D">
        <w:rPr>
          <w:rFonts w:asciiTheme="minorHAnsi" w:eastAsiaTheme="minorEastAsia" w:hAnsiTheme="minorHAnsi" w:cstheme="minorBidi"/>
          <w:kern w:val="22"/>
          <w:sz w:val="22"/>
          <w:szCs w:val="22"/>
          <w:lang w:val="en" w:eastAsia="ja-JP"/>
        </w:rPr>
        <w:t>Do a commit, which takes the files as they are in the staging area and stores that snapshot permanently to the Git directory.</w:t>
      </w:r>
    </w:p>
    <w:p w:rsidR="00C86EF6" w:rsidRDefault="00C86EF6" w:rsidP="00C81022">
      <w:pPr>
        <w:jc w:val="both"/>
        <w:rPr>
          <w:lang w:val="en"/>
        </w:rPr>
      </w:pPr>
      <w:r w:rsidRPr="00B50B8D">
        <w:rPr>
          <w:lang w:val="en"/>
        </w:rPr>
        <w:t xml:space="preserve">If a particular version of a file is in the Git directory, it’s considered committed. If it has been modified and was added to the staging area, it is staged. And if it was changed since it was checked out but has not been staged, it is modified. </w:t>
      </w:r>
    </w:p>
    <w:p w:rsidR="00C86EF6" w:rsidRDefault="00C86EF6" w:rsidP="00C81022">
      <w:pPr>
        <w:jc w:val="both"/>
        <w:rPr>
          <w:lang w:val="en"/>
        </w:rPr>
      </w:pPr>
      <w:r>
        <w:rPr>
          <w:lang w:val="en"/>
        </w:rPr>
        <w:t>There are a lot of different ways to use Git. There are the original command line tools, and there are many graphical user interfaces of varying capabilities. Some knowledge of Terminal in Mac or Command Prompt or Powershell in Windows would be useful.</w:t>
      </w:r>
    </w:p>
    <w:p w:rsidR="00C86EF6" w:rsidRDefault="00C86EF6" w:rsidP="00C81022">
      <w:pPr>
        <w:jc w:val="both"/>
      </w:pPr>
    </w:p>
    <w:sectPr w:rsidR="00C86EF6">
      <w:footerReference w:type="default" r:id="rId50"/>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7ABE" w:rsidRDefault="00697ABE">
      <w:r>
        <w:separator/>
      </w:r>
    </w:p>
  </w:endnote>
  <w:endnote w:type="continuationSeparator" w:id="0">
    <w:p w:rsidR="00697ABE" w:rsidRDefault="00697A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Description w:val="Footer table with date, document title, and page number"/>
    </w:tblPr>
    <w:tblGrid>
      <w:gridCol w:w="1404"/>
      <w:gridCol w:w="6552"/>
      <w:gridCol w:w="1404"/>
    </w:tblGrid>
    <w:tr w:rsidR="009003CC">
      <w:tc>
        <w:tcPr>
          <w:tcW w:w="750" w:type="pct"/>
        </w:tcPr>
        <w:p w:rsidR="009003CC" w:rsidRDefault="00697ABE">
          <w:pPr>
            <w:pStyle w:val="Footer"/>
          </w:pPr>
          <w:sdt>
            <w:sdtPr>
              <w:alias w:val="Date"/>
              <w:tag w:val=""/>
              <w:id w:val="-1713949326"/>
              <w:dataBinding w:prefixMappings="xmlns:ns0='http://schemas.microsoft.com/office/2006/coverPageProps' " w:xpath="/ns0:CoverPageProperties[1]/ns0:PublishDate[1]" w:storeItemID="{55AF091B-3C7A-41E3-B477-F2FDAA23CFDA}"/>
              <w:date w:fullDate="2016-03-01T00:00:00Z">
                <w:dateFormat w:val="M/d/yyyy"/>
                <w:lid w:val="en-US"/>
                <w:storeMappedDataAs w:val="dateTime"/>
                <w:calendar w:val="gregorian"/>
              </w:date>
            </w:sdtPr>
            <w:sdtEndPr/>
            <w:sdtContent>
              <w:r w:rsidR="00F7219E">
                <w:t>3/1/2016</w:t>
              </w:r>
            </w:sdtContent>
          </w:sdt>
        </w:p>
      </w:tc>
      <w:tc>
        <w:tcPr>
          <w:tcW w:w="3500" w:type="pct"/>
        </w:tcPr>
        <w:p w:rsidR="009003CC" w:rsidRDefault="00697ABE">
          <w:pPr>
            <w:pStyle w:val="Footer"/>
            <w:jc w:val="center"/>
          </w:pPr>
          <w:sdt>
            <w:sdtPr>
              <w:alias w:val="Title"/>
              <w:tag w:val=""/>
              <w:id w:val="-1338775667"/>
              <w:dataBinding w:prefixMappings="xmlns:ns0='http://purl.org/dc/elements/1.1/' xmlns:ns1='http://schemas.openxmlformats.org/package/2006/metadata/core-properties' " w:xpath="/ns1:coreProperties[1]/ns0:title[1]" w:storeItemID="{6C3C8BC8-F283-45AE-878A-BAB7291924A1}"/>
              <w:text/>
            </w:sdtPr>
            <w:sdtEndPr/>
            <w:sdtContent>
              <w:r w:rsidR="009003CC">
                <w:t>getting started with vasl development</w:t>
              </w:r>
            </w:sdtContent>
          </w:sdt>
        </w:p>
      </w:tc>
      <w:tc>
        <w:tcPr>
          <w:tcW w:w="750" w:type="pct"/>
        </w:tcPr>
        <w:p w:rsidR="009003CC" w:rsidRDefault="009003CC">
          <w:pPr>
            <w:pStyle w:val="Footer"/>
            <w:jc w:val="right"/>
          </w:pPr>
          <w:r>
            <w:fldChar w:fldCharType="begin"/>
          </w:r>
          <w:r>
            <w:instrText xml:space="preserve"> PAGE   \* MERGEFORMAT </w:instrText>
          </w:r>
          <w:r>
            <w:fldChar w:fldCharType="separate"/>
          </w:r>
          <w:r w:rsidR="00F7219E">
            <w:rPr>
              <w:noProof/>
            </w:rPr>
            <w:t>14</w:t>
          </w:r>
          <w:r>
            <w:rPr>
              <w:noProof/>
            </w:rPr>
            <w:fldChar w:fldCharType="end"/>
          </w:r>
        </w:p>
      </w:tc>
    </w:tr>
  </w:tbl>
  <w:p w:rsidR="009003CC" w:rsidRDefault="009003CC">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7ABE" w:rsidRDefault="00697ABE">
      <w:r>
        <w:separator/>
      </w:r>
    </w:p>
  </w:footnote>
  <w:footnote w:type="continuationSeparator" w:id="0">
    <w:p w:rsidR="00697ABE" w:rsidRDefault="00697A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CCAA2828"/>
    <w:lvl w:ilvl="0">
      <w:start w:val="1"/>
      <w:numFmt w:val="decimal"/>
      <w:pStyle w:val="ListNumber"/>
      <w:lvlText w:val="%1"/>
      <w:lvlJc w:val="left"/>
      <w:pPr>
        <w:ind w:left="360" w:hanging="288"/>
      </w:pPr>
      <w:rPr>
        <w:rFonts w:hint="default"/>
      </w:rPr>
    </w:lvl>
  </w:abstractNum>
  <w:abstractNum w:abstractNumId="1" w15:restartNumberingAfterBreak="0">
    <w:nsid w:val="0EB0376C"/>
    <w:multiLevelType w:val="hybridMultilevel"/>
    <w:tmpl w:val="03960D70"/>
    <w:lvl w:ilvl="0" w:tplc="ACF012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6063AE"/>
    <w:multiLevelType w:val="hybridMultilevel"/>
    <w:tmpl w:val="939EB5F2"/>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 w15:restartNumberingAfterBreak="0">
    <w:nsid w:val="144133E4"/>
    <w:multiLevelType w:val="multilevel"/>
    <w:tmpl w:val="04C8E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213D44"/>
    <w:multiLevelType w:val="multilevel"/>
    <w:tmpl w:val="5A447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1351A0E"/>
    <w:multiLevelType w:val="multilevel"/>
    <w:tmpl w:val="6412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1C326E"/>
    <w:multiLevelType w:val="hybridMultilevel"/>
    <w:tmpl w:val="A3F8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481E70"/>
    <w:multiLevelType w:val="multilevel"/>
    <w:tmpl w:val="D724276A"/>
    <w:lvl w:ilvl="0">
      <w:start w:val="1"/>
      <w:numFmt w:val="decimal"/>
      <w:lvlText w:val="%1."/>
      <w:lvlJc w:val="left"/>
      <w:pPr>
        <w:tabs>
          <w:tab w:val="num" w:pos="1800"/>
        </w:tabs>
        <w:ind w:left="1800" w:hanging="360"/>
      </w:pPr>
      <w:rPr>
        <w:rFonts w:asciiTheme="minorHAnsi" w:hAnsiTheme="minorHAnsi" w:hint="default"/>
      </w:r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8" w15:restartNumberingAfterBreak="0">
    <w:nsid w:val="36CC6300"/>
    <w:multiLevelType w:val="hybridMultilevel"/>
    <w:tmpl w:val="649E947A"/>
    <w:lvl w:ilvl="0" w:tplc="989288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6EA6081"/>
    <w:multiLevelType w:val="hybridMultilevel"/>
    <w:tmpl w:val="0AF2431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89F5C04"/>
    <w:multiLevelType w:val="hybridMultilevel"/>
    <w:tmpl w:val="90F21F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CE6481"/>
    <w:multiLevelType w:val="multilevel"/>
    <w:tmpl w:val="EA20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num>
  <w:num w:numId="3">
    <w:abstractNumId w:val="0"/>
    <w:lvlOverride w:ilvl="0">
      <w:startOverride w:val="1"/>
    </w:lvlOverride>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3"/>
  </w:num>
  <w:num w:numId="20">
    <w:abstractNumId w:val="7"/>
  </w:num>
  <w:num w:numId="21">
    <w:abstractNumId w:val="2"/>
  </w:num>
  <w:num w:numId="22">
    <w:abstractNumId w:val="5"/>
  </w:num>
  <w:num w:numId="23">
    <w:abstractNumId w:val="11"/>
  </w:num>
  <w:num w:numId="24">
    <w:abstractNumId w:val="9"/>
  </w:num>
  <w:num w:numId="25">
    <w:abstractNumId w:val="8"/>
  </w:num>
  <w:num w:numId="26">
    <w:abstractNumId w:val="6"/>
  </w:num>
  <w:num w:numId="27">
    <w:abstractNumId w:val="1"/>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27DA"/>
    <w:rsid w:val="000114DC"/>
    <w:rsid w:val="00023EC6"/>
    <w:rsid w:val="00032782"/>
    <w:rsid w:val="00050480"/>
    <w:rsid w:val="00052576"/>
    <w:rsid w:val="00061851"/>
    <w:rsid w:val="000728ED"/>
    <w:rsid w:val="000775A4"/>
    <w:rsid w:val="000B1952"/>
    <w:rsid w:val="000D3A90"/>
    <w:rsid w:val="000E00DC"/>
    <w:rsid w:val="000E5F3C"/>
    <w:rsid w:val="000F2A41"/>
    <w:rsid w:val="00107090"/>
    <w:rsid w:val="001151CB"/>
    <w:rsid w:val="001256C4"/>
    <w:rsid w:val="00142980"/>
    <w:rsid w:val="0014453D"/>
    <w:rsid w:val="001675DA"/>
    <w:rsid w:val="00181FF7"/>
    <w:rsid w:val="00183085"/>
    <w:rsid w:val="001B1747"/>
    <w:rsid w:val="001B7F21"/>
    <w:rsid w:val="001D0DD3"/>
    <w:rsid w:val="001D2301"/>
    <w:rsid w:val="001E0137"/>
    <w:rsid w:val="001F23B0"/>
    <w:rsid w:val="001F6117"/>
    <w:rsid w:val="00210E17"/>
    <w:rsid w:val="00247752"/>
    <w:rsid w:val="00296EE4"/>
    <w:rsid w:val="00297FA5"/>
    <w:rsid w:val="002C015E"/>
    <w:rsid w:val="002E46F3"/>
    <w:rsid w:val="002F04F7"/>
    <w:rsid w:val="002F6C62"/>
    <w:rsid w:val="002F7C98"/>
    <w:rsid w:val="00304FC0"/>
    <w:rsid w:val="00335954"/>
    <w:rsid w:val="00361C1F"/>
    <w:rsid w:val="0037255C"/>
    <w:rsid w:val="00373C88"/>
    <w:rsid w:val="003D45A6"/>
    <w:rsid w:val="003E278E"/>
    <w:rsid w:val="003F1E5A"/>
    <w:rsid w:val="00401295"/>
    <w:rsid w:val="004179F2"/>
    <w:rsid w:val="0043193E"/>
    <w:rsid w:val="0046663B"/>
    <w:rsid w:val="00473111"/>
    <w:rsid w:val="00484E05"/>
    <w:rsid w:val="00491A4A"/>
    <w:rsid w:val="004A3BA2"/>
    <w:rsid w:val="004C3954"/>
    <w:rsid w:val="004D6136"/>
    <w:rsid w:val="005060B3"/>
    <w:rsid w:val="00506CB2"/>
    <w:rsid w:val="00510C91"/>
    <w:rsid w:val="00515AD9"/>
    <w:rsid w:val="0053527A"/>
    <w:rsid w:val="00560497"/>
    <w:rsid w:val="00562209"/>
    <w:rsid w:val="005727DA"/>
    <w:rsid w:val="0057285B"/>
    <w:rsid w:val="00576982"/>
    <w:rsid w:val="0059402E"/>
    <w:rsid w:val="005A382B"/>
    <w:rsid w:val="005B498F"/>
    <w:rsid w:val="005C2A8E"/>
    <w:rsid w:val="005E0E39"/>
    <w:rsid w:val="005F0FF6"/>
    <w:rsid w:val="005F124E"/>
    <w:rsid w:val="005F142E"/>
    <w:rsid w:val="00614B5F"/>
    <w:rsid w:val="0064629D"/>
    <w:rsid w:val="006619A1"/>
    <w:rsid w:val="00697ABE"/>
    <w:rsid w:val="006A7430"/>
    <w:rsid w:val="006B1940"/>
    <w:rsid w:val="006B1B9A"/>
    <w:rsid w:val="006B6FD3"/>
    <w:rsid w:val="006C3B6F"/>
    <w:rsid w:val="006F4066"/>
    <w:rsid w:val="006F514E"/>
    <w:rsid w:val="007167E1"/>
    <w:rsid w:val="00716B69"/>
    <w:rsid w:val="0075027E"/>
    <w:rsid w:val="0077667D"/>
    <w:rsid w:val="007A4B7B"/>
    <w:rsid w:val="007A6895"/>
    <w:rsid w:val="007E7766"/>
    <w:rsid w:val="007F2673"/>
    <w:rsid w:val="007F5F58"/>
    <w:rsid w:val="0081322C"/>
    <w:rsid w:val="00830769"/>
    <w:rsid w:val="00893EB3"/>
    <w:rsid w:val="00896BA1"/>
    <w:rsid w:val="008C329A"/>
    <w:rsid w:val="008D1DB0"/>
    <w:rsid w:val="008D4704"/>
    <w:rsid w:val="009003CC"/>
    <w:rsid w:val="00900D37"/>
    <w:rsid w:val="00911ADD"/>
    <w:rsid w:val="0092080B"/>
    <w:rsid w:val="00923BAF"/>
    <w:rsid w:val="009509A5"/>
    <w:rsid w:val="00967C53"/>
    <w:rsid w:val="00990AF1"/>
    <w:rsid w:val="009B5E90"/>
    <w:rsid w:val="009C7244"/>
    <w:rsid w:val="009D6A03"/>
    <w:rsid w:val="009F235F"/>
    <w:rsid w:val="009F4649"/>
    <w:rsid w:val="00A35037"/>
    <w:rsid w:val="00A445B2"/>
    <w:rsid w:val="00A47751"/>
    <w:rsid w:val="00A53A9D"/>
    <w:rsid w:val="00A57305"/>
    <w:rsid w:val="00A646B6"/>
    <w:rsid w:val="00A73CD6"/>
    <w:rsid w:val="00A7575A"/>
    <w:rsid w:val="00A8135A"/>
    <w:rsid w:val="00AC1C58"/>
    <w:rsid w:val="00AF0EBF"/>
    <w:rsid w:val="00AF495E"/>
    <w:rsid w:val="00AF54EF"/>
    <w:rsid w:val="00B12D5E"/>
    <w:rsid w:val="00B15695"/>
    <w:rsid w:val="00B45EDE"/>
    <w:rsid w:val="00B50B8D"/>
    <w:rsid w:val="00B54833"/>
    <w:rsid w:val="00B745E1"/>
    <w:rsid w:val="00B7489A"/>
    <w:rsid w:val="00BA50B4"/>
    <w:rsid w:val="00BC639C"/>
    <w:rsid w:val="00BE48D6"/>
    <w:rsid w:val="00BF36DC"/>
    <w:rsid w:val="00BF4ED9"/>
    <w:rsid w:val="00BF62A4"/>
    <w:rsid w:val="00C255F9"/>
    <w:rsid w:val="00C32C2E"/>
    <w:rsid w:val="00C73F84"/>
    <w:rsid w:val="00C81022"/>
    <w:rsid w:val="00C86EF6"/>
    <w:rsid w:val="00C924A1"/>
    <w:rsid w:val="00CA23E3"/>
    <w:rsid w:val="00CA547D"/>
    <w:rsid w:val="00CD32CE"/>
    <w:rsid w:val="00CF1781"/>
    <w:rsid w:val="00D30D10"/>
    <w:rsid w:val="00D74449"/>
    <w:rsid w:val="00DA61E0"/>
    <w:rsid w:val="00DB05DB"/>
    <w:rsid w:val="00DF2AFA"/>
    <w:rsid w:val="00DF4F6F"/>
    <w:rsid w:val="00DF6F39"/>
    <w:rsid w:val="00E01214"/>
    <w:rsid w:val="00E10DA6"/>
    <w:rsid w:val="00E23350"/>
    <w:rsid w:val="00E242B0"/>
    <w:rsid w:val="00E42904"/>
    <w:rsid w:val="00E441C5"/>
    <w:rsid w:val="00E47A2A"/>
    <w:rsid w:val="00E72718"/>
    <w:rsid w:val="00E747CF"/>
    <w:rsid w:val="00E96195"/>
    <w:rsid w:val="00EC0425"/>
    <w:rsid w:val="00ED70EB"/>
    <w:rsid w:val="00EE18EB"/>
    <w:rsid w:val="00EE3FBF"/>
    <w:rsid w:val="00EE50ED"/>
    <w:rsid w:val="00F114BB"/>
    <w:rsid w:val="00F13DDF"/>
    <w:rsid w:val="00F14021"/>
    <w:rsid w:val="00F169BD"/>
    <w:rsid w:val="00F4240E"/>
    <w:rsid w:val="00F7219E"/>
    <w:rsid w:val="00FA4C4B"/>
    <w:rsid w:val="00FB44E5"/>
    <w:rsid w:val="00FC0B5C"/>
    <w:rsid w:val="00FC2A2F"/>
    <w:rsid w:val="00FE77B7"/>
    <w:rsid w:val="00FF3E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C0E0CD"/>
  <w15:docId w15:val="{3AC5069D-98AF-4FFF-9910-8977FA378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954"/>
    <w:pPr>
      <w:spacing w:before="120" w:after="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rsid w:val="00967C53"/>
    <w:pPr>
      <w:keepNext/>
      <w:keepLines/>
      <w:pBdr>
        <w:top w:val="single" w:sz="4" w:space="1" w:color="002060"/>
      </w:pBdr>
      <w:spacing w:before="360" w:after="120"/>
      <w:outlineLvl w:val="1"/>
    </w:pPr>
    <w:rPr>
      <w:rFonts w:asciiTheme="majorHAnsi" w:eastAsiaTheme="majorEastAsia" w:hAnsiTheme="majorHAnsi" w:cstheme="majorBidi"/>
      <w:b/>
      <w:bCs/>
      <w:caps/>
      <w:color w:val="002060"/>
      <w:spacing w:val="20"/>
      <w:sz w:val="24"/>
      <w:szCs w:val="24"/>
    </w:rPr>
  </w:style>
  <w:style w:type="paragraph" w:styleId="Heading3">
    <w:name w:val="heading 3"/>
    <w:basedOn w:val="Normal"/>
    <w:next w:val="Normal"/>
    <w:link w:val="Heading3Char"/>
    <w:uiPriority w:val="1"/>
    <w:qFormat/>
    <w:rsid w:val="00967C53"/>
    <w:pPr>
      <w:keepNext/>
      <w:keepLines/>
      <w:spacing w:before="240" w:after="120"/>
      <w:outlineLvl w:val="2"/>
    </w:pPr>
    <w:rPr>
      <w:rFonts w:asciiTheme="majorHAnsi" w:eastAsiaTheme="majorEastAsia" w:hAnsiTheme="majorHAnsi" w:cstheme="majorBidi"/>
      <w:b/>
      <w:bCs/>
      <w:caps/>
      <w:color w:val="0070C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sid w:val="00967C53"/>
    <w:rPr>
      <w:rFonts w:asciiTheme="majorHAnsi" w:eastAsiaTheme="majorEastAsia" w:hAnsiTheme="majorHAnsi" w:cstheme="majorBidi"/>
      <w:b/>
      <w:bCs/>
      <w:caps/>
      <w:color w:val="002060"/>
      <w:spacing w:val="20"/>
      <w:sz w:val="24"/>
      <w:szCs w:val="24"/>
    </w:rPr>
  </w:style>
  <w:style w:type="character" w:customStyle="1" w:styleId="Heading3Char">
    <w:name w:val="Heading 3 Char"/>
    <w:basedOn w:val="DefaultParagraphFont"/>
    <w:link w:val="Heading3"/>
    <w:uiPriority w:val="1"/>
    <w:rsid w:val="00967C53"/>
    <w:rPr>
      <w:rFonts w:asciiTheme="majorHAnsi" w:eastAsiaTheme="majorEastAsia" w:hAnsiTheme="majorHAnsi" w:cstheme="majorBidi"/>
      <w:b/>
      <w:bCs/>
      <w:caps/>
      <w:color w:val="0070C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1">
    <w:name w:val="Grid Table 3 - Accent 1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customStyle="1" w:styleId="GridTable4-Accent11">
    <w:name w:val="Grid Table 4 - Accent 1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next w:val="Normal"/>
    <w:uiPriority w:val="1"/>
    <w:qFormat/>
    <w:pPr>
      <w:jc w:val="right"/>
    </w:pPr>
    <w:rPr>
      <w:caps/>
    </w:rPr>
  </w:style>
  <w:style w:type="table" w:customStyle="1" w:styleId="ListTable6Colorful-Accent11">
    <w:name w:val="List Table 6 Colorful - Accent 11"/>
    <w:basedOn w:val="TableNormal"/>
    <w:uiPriority w:val="51"/>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customStyle="1" w:styleId="Complete">
    <w:name w:val="% Complete"/>
    <w:basedOn w:val="Normal"/>
    <w:uiPriority w:val="1"/>
    <w:qFormat/>
    <w:pPr>
      <w:ind w:right="394"/>
      <w:jc w:val="right"/>
    </w:pPr>
  </w:style>
  <w:style w:type="paragraph" w:styleId="ListNumber">
    <w:name w:val="List Number"/>
    <w:basedOn w:val="Normal"/>
    <w:uiPriority w:val="1"/>
    <w:qFormat/>
    <w:pPr>
      <w:numPr>
        <w:numId w:val="2"/>
      </w:numPr>
      <w:contextualSpacing/>
    </w:pPr>
  </w:style>
  <w:style w:type="character" w:styleId="Strong">
    <w:name w:val="Strong"/>
    <w:basedOn w:val="DefaultParagraphFont"/>
    <w:uiPriority w:val="22"/>
    <w:unhideWhenUsed/>
    <w:qFormat/>
    <w:rPr>
      <w:b/>
      <w:bCs/>
    </w:rPr>
  </w:style>
  <w:style w:type="paragraph" w:styleId="Header">
    <w:name w:val="header"/>
    <w:basedOn w:val="Normal"/>
    <w:link w:val="HeaderChar"/>
    <w:uiPriority w:val="99"/>
    <w:unhideWhenUsed/>
    <w:pPr>
      <w:tabs>
        <w:tab w:val="center" w:pos="4680"/>
        <w:tab w:val="right" w:pos="9360"/>
      </w:tabs>
      <w:spacing w:before="0"/>
    </w:pPr>
  </w:style>
  <w:style w:type="character" w:customStyle="1" w:styleId="HeaderChar">
    <w:name w:val="Header Char"/>
    <w:basedOn w:val="DefaultParagraphFont"/>
    <w:link w:val="Header"/>
    <w:uiPriority w:val="99"/>
  </w:style>
  <w:style w:type="character" w:styleId="Hyperlink">
    <w:name w:val="Hyperlink"/>
    <w:basedOn w:val="DefaultParagraphFont"/>
    <w:uiPriority w:val="99"/>
    <w:unhideWhenUsed/>
    <w:rsid w:val="00FF3EE7"/>
    <w:rPr>
      <w:strike w:val="0"/>
      <w:dstrike w:val="0"/>
      <w:color w:val="4078C0"/>
      <w:u w:val="none"/>
      <w:effect w:val="none"/>
      <w:shd w:val="clear" w:color="auto" w:fill="auto"/>
    </w:rPr>
  </w:style>
  <w:style w:type="character" w:styleId="FollowedHyperlink">
    <w:name w:val="FollowedHyperlink"/>
    <w:basedOn w:val="DefaultParagraphFont"/>
    <w:uiPriority w:val="99"/>
    <w:semiHidden/>
    <w:unhideWhenUsed/>
    <w:rsid w:val="00923BAF"/>
    <w:rPr>
      <w:color w:val="704404" w:themeColor="followedHyperlink"/>
      <w:u w:val="single"/>
    </w:rPr>
  </w:style>
  <w:style w:type="paragraph" w:styleId="NormalWeb">
    <w:name w:val="Normal (Web)"/>
    <w:basedOn w:val="Normal"/>
    <w:uiPriority w:val="99"/>
    <w:unhideWhenUsed/>
    <w:rsid w:val="008C329A"/>
    <w:pPr>
      <w:spacing w:before="100" w:beforeAutospacing="1" w:after="100" w:afterAutospacing="1"/>
      <w:ind w:left="0" w:right="0"/>
    </w:pPr>
    <w:rPr>
      <w:rFonts w:ascii="Times New Roman" w:eastAsia="Times New Roman" w:hAnsi="Times New Roman" w:cs="Times New Roman"/>
      <w:kern w:val="0"/>
      <w:sz w:val="24"/>
      <w:szCs w:val="24"/>
      <w:lang w:eastAsia="en-US"/>
    </w:rPr>
  </w:style>
  <w:style w:type="character" w:customStyle="1" w:styleId="label">
    <w:name w:val="label"/>
    <w:basedOn w:val="DefaultParagraphFont"/>
    <w:rsid w:val="008C329A"/>
  </w:style>
  <w:style w:type="character" w:styleId="HTMLCode">
    <w:name w:val="HTML Code"/>
    <w:basedOn w:val="DefaultParagraphFont"/>
    <w:uiPriority w:val="99"/>
    <w:semiHidden/>
    <w:unhideWhenUsed/>
    <w:rsid w:val="00614B5F"/>
    <w:rPr>
      <w:rFonts w:ascii="Courier New" w:eastAsia="Times New Roman" w:hAnsi="Courier New" w:cs="Courier New"/>
      <w:sz w:val="20"/>
      <w:szCs w:val="20"/>
    </w:rPr>
  </w:style>
  <w:style w:type="character" w:styleId="Emphasis">
    <w:name w:val="Emphasis"/>
    <w:basedOn w:val="DefaultParagraphFont"/>
    <w:uiPriority w:val="20"/>
    <w:qFormat/>
    <w:rsid w:val="00614B5F"/>
    <w:rPr>
      <w:i/>
      <w:iCs/>
    </w:rPr>
  </w:style>
  <w:style w:type="paragraph" w:styleId="HTMLPreformatted">
    <w:name w:val="HTML Preformatted"/>
    <w:basedOn w:val="Normal"/>
    <w:link w:val="HTMLPreformattedChar"/>
    <w:uiPriority w:val="99"/>
    <w:semiHidden/>
    <w:unhideWhenUsed/>
    <w:rsid w:val="00614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rPr>
      <w:rFonts w:ascii="Courier New" w:eastAsia="Times New Roman" w:hAnsi="Courier New" w:cs="Courier New"/>
      <w:kern w:val="0"/>
      <w:sz w:val="20"/>
      <w:szCs w:val="20"/>
      <w:lang w:eastAsia="en-US"/>
    </w:rPr>
  </w:style>
  <w:style w:type="character" w:customStyle="1" w:styleId="HTMLPreformattedChar">
    <w:name w:val="HTML Preformatted Char"/>
    <w:basedOn w:val="DefaultParagraphFont"/>
    <w:link w:val="HTMLPreformatted"/>
    <w:uiPriority w:val="99"/>
    <w:semiHidden/>
    <w:rsid w:val="00614B5F"/>
    <w:rPr>
      <w:rFonts w:ascii="Courier New" w:eastAsia="Times New Roman" w:hAnsi="Courier New" w:cs="Courier New"/>
      <w:kern w:val="0"/>
      <w:sz w:val="20"/>
      <w:szCs w:val="20"/>
      <w:lang w:eastAsia="en-US"/>
    </w:rPr>
  </w:style>
  <w:style w:type="character" w:customStyle="1" w:styleId="command">
    <w:name w:val="command"/>
    <w:basedOn w:val="DefaultParagraphFont"/>
    <w:rsid w:val="00614B5F"/>
  </w:style>
  <w:style w:type="paragraph" w:styleId="ListParagraph">
    <w:name w:val="List Paragraph"/>
    <w:basedOn w:val="Normal"/>
    <w:uiPriority w:val="34"/>
    <w:unhideWhenUsed/>
    <w:rsid w:val="00510C91"/>
    <w:pPr>
      <w:ind w:left="720"/>
      <w:contextualSpacing/>
    </w:pPr>
  </w:style>
  <w:style w:type="paragraph" w:customStyle="1" w:styleId="jre">
    <w:name w:val="jre"/>
    <w:basedOn w:val="Normal"/>
    <w:rsid w:val="00F13DDF"/>
    <w:pPr>
      <w:spacing w:before="0" w:after="150"/>
      <w:ind w:left="0" w:right="0"/>
    </w:pPr>
    <w:rPr>
      <w:rFonts w:ascii="Times New Roman" w:eastAsia="Times New Roman" w:hAnsi="Times New Roman" w:cs="Times New Roman"/>
      <w:kern w:val="0"/>
      <w:sz w:val="24"/>
      <w:szCs w:val="24"/>
      <w:lang w:eastAsia="en-US"/>
    </w:rPr>
  </w:style>
  <w:style w:type="paragraph" w:styleId="TOC1">
    <w:name w:val="toc 1"/>
    <w:basedOn w:val="Normal"/>
    <w:next w:val="Normal"/>
    <w:autoRedefine/>
    <w:uiPriority w:val="39"/>
    <w:unhideWhenUsed/>
    <w:rsid w:val="004C3954"/>
    <w:pPr>
      <w:spacing w:after="120"/>
      <w:ind w:left="0"/>
    </w:pPr>
    <w:rPr>
      <w:b/>
      <w:bCs/>
      <w:caps/>
      <w:sz w:val="20"/>
      <w:szCs w:val="20"/>
    </w:rPr>
  </w:style>
  <w:style w:type="paragraph" w:styleId="TOC2">
    <w:name w:val="toc 2"/>
    <w:basedOn w:val="Normal"/>
    <w:next w:val="Normal"/>
    <w:autoRedefine/>
    <w:uiPriority w:val="39"/>
    <w:unhideWhenUsed/>
    <w:rsid w:val="004C3954"/>
    <w:pPr>
      <w:spacing w:before="0"/>
      <w:ind w:left="220"/>
    </w:pPr>
    <w:rPr>
      <w:smallCaps/>
      <w:sz w:val="20"/>
      <w:szCs w:val="20"/>
    </w:rPr>
  </w:style>
  <w:style w:type="paragraph" w:styleId="TOC3">
    <w:name w:val="toc 3"/>
    <w:basedOn w:val="Normal"/>
    <w:next w:val="Normal"/>
    <w:autoRedefine/>
    <w:uiPriority w:val="39"/>
    <w:unhideWhenUsed/>
    <w:rsid w:val="004C3954"/>
    <w:pPr>
      <w:spacing w:before="0"/>
      <w:ind w:left="440"/>
    </w:pPr>
    <w:rPr>
      <w:i/>
      <w:iCs/>
      <w:sz w:val="20"/>
      <w:szCs w:val="20"/>
    </w:rPr>
  </w:style>
  <w:style w:type="paragraph" w:styleId="TOC4">
    <w:name w:val="toc 4"/>
    <w:basedOn w:val="Normal"/>
    <w:next w:val="Normal"/>
    <w:autoRedefine/>
    <w:uiPriority w:val="39"/>
    <w:unhideWhenUsed/>
    <w:rsid w:val="004C3954"/>
    <w:pPr>
      <w:spacing w:before="0"/>
      <w:ind w:left="660"/>
    </w:pPr>
    <w:rPr>
      <w:sz w:val="18"/>
      <w:szCs w:val="18"/>
    </w:rPr>
  </w:style>
  <w:style w:type="paragraph" w:styleId="TOC5">
    <w:name w:val="toc 5"/>
    <w:basedOn w:val="Normal"/>
    <w:next w:val="Normal"/>
    <w:autoRedefine/>
    <w:uiPriority w:val="39"/>
    <w:unhideWhenUsed/>
    <w:rsid w:val="004C3954"/>
    <w:pPr>
      <w:spacing w:before="0"/>
      <w:ind w:left="880"/>
    </w:pPr>
    <w:rPr>
      <w:sz w:val="18"/>
      <w:szCs w:val="18"/>
    </w:rPr>
  </w:style>
  <w:style w:type="paragraph" w:styleId="TOC6">
    <w:name w:val="toc 6"/>
    <w:basedOn w:val="Normal"/>
    <w:next w:val="Normal"/>
    <w:autoRedefine/>
    <w:uiPriority w:val="39"/>
    <w:unhideWhenUsed/>
    <w:rsid w:val="004C3954"/>
    <w:pPr>
      <w:spacing w:before="0"/>
      <w:ind w:left="1100"/>
    </w:pPr>
    <w:rPr>
      <w:sz w:val="18"/>
      <w:szCs w:val="18"/>
    </w:rPr>
  </w:style>
  <w:style w:type="paragraph" w:styleId="TOC7">
    <w:name w:val="toc 7"/>
    <w:basedOn w:val="Normal"/>
    <w:next w:val="Normal"/>
    <w:autoRedefine/>
    <w:uiPriority w:val="39"/>
    <w:unhideWhenUsed/>
    <w:rsid w:val="004C3954"/>
    <w:pPr>
      <w:spacing w:before="0"/>
      <w:ind w:left="1320"/>
    </w:pPr>
    <w:rPr>
      <w:sz w:val="18"/>
      <w:szCs w:val="18"/>
    </w:rPr>
  </w:style>
  <w:style w:type="paragraph" w:styleId="TOC8">
    <w:name w:val="toc 8"/>
    <w:basedOn w:val="Normal"/>
    <w:next w:val="Normal"/>
    <w:autoRedefine/>
    <w:uiPriority w:val="39"/>
    <w:unhideWhenUsed/>
    <w:rsid w:val="004C3954"/>
    <w:pPr>
      <w:spacing w:before="0"/>
      <w:ind w:left="1540"/>
    </w:pPr>
    <w:rPr>
      <w:sz w:val="18"/>
      <w:szCs w:val="18"/>
    </w:rPr>
  </w:style>
  <w:style w:type="paragraph" w:styleId="TOC9">
    <w:name w:val="toc 9"/>
    <w:basedOn w:val="Normal"/>
    <w:next w:val="Normal"/>
    <w:autoRedefine/>
    <w:uiPriority w:val="39"/>
    <w:unhideWhenUsed/>
    <w:rsid w:val="004C3954"/>
    <w:pPr>
      <w:spacing w:before="0"/>
      <w:ind w:left="1760"/>
    </w:pPr>
    <w:rPr>
      <w:sz w:val="18"/>
      <w:szCs w:val="18"/>
    </w:rPr>
  </w:style>
  <w:style w:type="paragraph" w:styleId="BalloonText">
    <w:name w:val="Balloon Text"/>
    <w:basedOn w:val="Normal"/>
    <w:link w:val="BalloonTextChar"/>
    <w:uiPriority w:val="99"/>
    <w:semiHidden/>
    <w:unhideWhenUsed/>
    <w:rsid w:val="00484E05"/>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4E0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372403">
      <w:bodyDiv w:val="1"/>
      <w:marLeft w:val="0"/>
      <w:marRight w:val="0"/>
      <w:marTop w:val="0"/>
      <w:marBottom w:val="0"/>
      <w:divBdr>
        <w:top w:val="none" w:sz="0" w:space="0" w:color="auto"/>
        <w:left w:val="none" w:sz="0" w:space="0" w:color="auto"/>
        <w:bottom w:val="none" w:sz="0" w:space="0" w:color="auto"/>
        <w:right w:val="none" w:sz="0" w:space="0" w:color="auto"/>
      </w:divBdr>
      <w:divsChild>
        <w:div w:id="529997900">
          <w:marLeft w:val="0"/>
          <w:marRight w:val="0"/>
          <w:marTop w:val="0"/>
          <w:marBottom w:val="0"/>
          <w:divBdr>
            <w:top w:val="none" w:sz="0" w:space="0" w:color="auto"/>
            <w:left w:val="none" w:sz="0" w:space="0" w:color="auto"/>
            <w:bottom w:val="none" w:sz="0" w:space="0" w:color="auto"/>
            <w:right w:val="none" w:sz="0" w:space="0" w:color="auto"/>
          </w:divBdr>
          <w:divsChild>
            <w:div w:id="38558554">
              <w:marLeft w:val="0"/>
              <w:marRight w:val="0"/>
              <w:marTop w:val="0"/>
              <w:marBottom w:val="0"/>
              <w:divBdr>
                <w:top w:val="none" w:sz="0" w:space="0" w:color="auto"/>
                <w:left w:val="none" w:sz="0" w:space="0" w:color="auto"/>
                <w:bottom w:val="none" w:sz="0" w:space="0" w:color="auto"/>
                <w:right w:val="none" w:sz="0" w:space="0" w:color="auto"/>
              </w:divBdr>
              <w:divsChild>
                <w:div w:id="2137486758">
                  <w:marLeft w:val="0"/>
                  <w:marRight w:val="0"/>
                  <w:marTop w:val="0"/>
                  <w:marBottom w:val="0"/>
                  <w:divBdr>
                    <w:top w:val="none" w:sz="0" w:space="0" w:color="auto"/>
                    <w:left w:val="none" w:sz="0" w:space="0" w:color="auto"/>
                    <w:bottom w:val="none" w:sz="0" w:space="0" w:color="auto"/>
                    <w:right w:val="none" w:sz="0" w:space="0" w:color="auto"/>
                  </w:divBdr>
                  <w:divsChild>
                    <w:div w:id="601231257">
                      <w:marLeft w:val="0"/>
                      <w:marRight w:val="0"/>
                      <w:marTop w:val="0"/>
                      <w:marBottom w:val="0"/>
                      <w:divBdr>
                        <w:top w:val="none" w:sz="0" w:space="0" w:color="auto"/>
                        <w:left w:val="none" w:sz="0" w:space="0" w:color="auto"/>
                        <w:bottom w:val="none" w:sz="0" w:space="0" w:color="auto"/>
                        <w:right w:val="none" w:sz="0" w:space="0" w:color="auto"/>
                      </w:divBdr>
                      <w:divsChild>
                        <w:div w:id="148990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695124">
      <w:bodyDiv w:val="1"/>
      <w:marLeft w:val="0"/>
      <w:marRight w:val="0"/>
      <w:marTop w:val="0"/>
      <w:marBottom w:val="0"/>
      <w:divBdr>
        <w:top w:val="none" w:sz="0" w:space="0" w:color="auto"/>
        <w:left w:val="none" w:sz="0" w:space="0" w:color="auto"/>
        <w:bottom w:val="none" w:sz="0" w:space="0" w:color="auto"/>
        <w:right w:val="none" w:sz="0" w:space="0" w:color="auto"/>
      </w:divBdr>
    </w:div>
    <w:div w:id="731776921">
      <w:bodyDiv w:val="1"/>
      <w:marLeft w:val="0"/>
      <w:marRight w:val="0"/>
      <w:marTop w:val="0"/>
      <w:marBottom w:val="0"/>
      <w:divBdr>
        <w:top w:val="none" w:sz="0" w:space="0" w:color="auto"/>
        <w:left w:val="none" w:sz="0" w:space="0" w:color="auto"/>
        <w:bottom w:val="none" w:sz="0" w:space="0" w:color="auto"/>
        <w:right w:val="none" w:sz="0" w:space="0" w:color="auto"/>
      </w:divBdr>
    </w:div>
    <w:div w:id="804932141">
      <w:bodyDiv w:val="1"/>
      <w:marLeft w:val="0"/>
      <w:marRight w:val="0"/>
      <w:marTop w:val="0"/>
      <w:marBottom w:val="0"/>
      <w:divBdr>
        <w:top w:val="none" w:sz="0" w:space="0" w:color="auto"/>
        <w:left w:val="none" w:sz="0" w:space="0" w:color="auto"/>
        <w:bottom w:val="none" w:sz="0" w:space="0" w:color="auto"/>
        <w:right w:val="none" w:sz="0" w:space="0" w:color="auto"/>
      </w:divBdr>
      <w:divsChild>
        <w:div w:id="695695126">
          <w:marLeft w:val="0"/>
          <w:marRight w:val="0"/>
          <w:marTop w:val="0"/>
          <w:marBottom w:val="0"/>
          <w:divBdr>
            <w:top w:val="none" w:sz="0" w:space="0" w:color="auto"/>
            <w:left w:val="none" w:sz="0" w:space="0" w:color="auto"/>
            <w:bottom w:val="none" w:sz="0" w:space="0" w:color="auto"/>
            <w:right w:val="none" w:sz="0" w:space="0" w:color="auto"/>
          </w:divBdr>
          <w:divsChild>
            <w:div w:id="735126098">
              <w:marLeft w:val="0"/>
              <w:marRight w:val="0"/>
              <w:marTop w:val="0"/>
              <w:marBottom w:val="0"/>
              <w:divBdr>
                <w:top w:val="none" w:sz="0" w:space="0" w:color="auto"/>
                <w:left w:val="none" w:sz="0" w:space="0" w:color="auto"/>
                <w:bottom w:val="none" w:sz="0" w:space="0" w:color="auto"/>
                <w:right w:val="none" w:sz="0" w:space="0" w:color="auto"/>
              </w:divBdr>
              <w:divsChild>
                <w:div w:id="416177973">
                  <w:marLeft w:val="0"/>
                  <w:marRight w:val="0"/>
                  <w:marTop w:val="0"/>
                  <w:marBottom w:val="0"/>
                  <w:divBdr>
                    <w:top w:val="none" w:sz="0" w:space="0" w:color="auto"/>
                    <w:left w:val="none" w:sz="0" w:space="0" w:color="auto"/>
                    <w:bottom w:val="none" w:sz="0" w:space="0" w:color="auto"/>
                    <w:right w:val="none" w:sz="0" w:space="0" w:color="auto"/>
                  </w:divBdr>
                  <w:divsChild>
                    <w:div w:id="1993830825">
                      <w:marLeft w:val="0"/>
                      <w:marRight w:val="0"/>
                      <w:marTop w:val="0"/>
                      <w:marBottom w:val="0"/>
                      <w:divBdr>
                        <w:top w:val="none" w:sz="0" w:space="0" w:color="auto"/>
                        <w:left w:val="none" w:sz="0" w:space="0" w:color="auto"/>
                        <w:bottom w:val="none" w:sz="0" w:space="0" w:color="auto"/>
                        <w:right w:val="none" w:sz="0" w:space="0" w:color="auto"/>
                      </w:divBdr>
                      <w:divsChild>
                        <w:div w:id="155427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861891">
      <w:bodyDiv w:val="1"/>
      <w:marLeft w:val="0"/>
      <w:marRight w:val="0"/>
      <w:marTop w:val="0"/>
      <w:marBottom w:val="0"/>
      <w:divBdr>
        <w:top w:val="none" w:sz="0" w:space="0" w:color="auto"/>
        <w:left w:val="none" w:sz="0" w:space="0" w:color="auto"/>
        <w:bottom w:val="none" w:sz="0" w:space="0" w:color="auto"/>
        <w:right w:val="none" w:sz="0" w:space="0" w:color="auto"/>
      </w:divBdr>
      <w:divsChild>
        <w:div w:id="1634868247">
          <w:marLeft w:val="0"/>
          <w:marRight w:val="0"/>
          <w:marTop w:val="0"/>
          <w:marBottom w:val="0"/>
          <w:divBdr>
            <w:top w:val="none" w:sz="0" w:space="0" w:color="auto"/>
            <w:left w:val="none" w:sz="0" w:space="0" w:color="auto"/>
            <w:bottom w:val="none" w:sz="0" w:space="0" w:color="auto"/>
            <w:right w:val="none" w:sz="0" w:space="0" w:color="auto"/>
          </w:divBdr>
          <w:divsChild>
            <w:div w:id="1226182436">
              <w:marLeft w:val="0"/>
              <w:marRight w:val="0"/>
              <w:marTop w:val="0"/>
              <w:marBottom w:val="0"/>
              <w:divBdr>
                <w:top w:val="none" w:sz="0" w:space="0" w:color="auto"/>
                <w:left w:val="none" w:sz="0" w:space="0" w:color="auto"/>
                <w:bottom w:val="none" w:sz="0" w:space="0" w:color="auto"/>
                <w:right w:val="none" w:sz="0" w:space="0" w:color="auto"/>
              </w:divBdr>
              <w:divsChild>
                <w:div w:id="142889675">
                  <w:marLeft w:val="0"/>
                  <w:marRight w:val="0"/>
                  <w:marTop w:val="0"/>
                  <w:marBottom w:val="0"/>
                  <w:divBdr>
                    <w:top w:val="none" w:sz="0" w:space="0" w:color="auto"/>
                    <w:left w:val="none" w:sz="0" w:space="0" w:color="auto"/>
                    <w:bottom w:val="none" w:sz="0" w:space="0" w:color="auto"/>
                    <w:right w:val="none" w:sz="0" w:space="0" w:color="auto"/>
                  </w:divBdr>
                  <w:divsChild>
                    <w:div w:id="1013842537">
                      <w:marLeft w:val="0"/>
                      <w:marRight w:val="0"/>
                      <w:marTop w:val="0"/>
                      <w:marBottom w:val="0"/>
                      <w:divBdr>
                        <w:top w:val="none" w:sz="0" w:space="0" w:color="auto"/>
                        <w:left w:val="none" w:sz="0" w:space="0" w:color="auto"/>
                        <w:bottom w:val="none" w:sz="0" w:space="0" w:color="auto"/>
                        <w:right w:val="none" w:sz="0" w:space="0" w:color="auto"/>
                      </w:divBdr>
                      <w:divsChild>
                        <w:div w:id="1042096996">
                          <w:marLeft w:val="0"/>
                          <w:marRight w:val="0"/>
                          <w:marTop w:val="0"/>
                          <w:marBottom w:val="0"/>
                          <w:divBdr>
                            <w:top w:val="none" w:sz="0" w:space="0" w:color="auto"/>
                            <w:left w:val="none" w:sz="0" w:space="0" w:color="auto"/>
                            <w:bottom w:val="none" w:sz="0" w:space="0" w:color="auto"/>
                            <w:right w:val="none" w:sz="0" w:space="0" w:color="auto"/>
                          </w:divBdr>
                          <w:divsChild>
                            <w:div w:id="1362969873">
                              <w:marLeft w:val="0"/>
                              <w:marRight w:val="0"/>
                              <w:marTop w:val="0"/>
                              <w:marBottom w:val="450"/>
                              <w:divBdr>
                                <w:top w:val="none" w:sz="0" w:space="0" w:color="auto"/>
                                <w:left w:val="none" w:sz="0" w:space="0" w:color="auto"/>
                                <w:bottom w:val="none" w:sz="0" w:space="0" w:color="auto"/>
                                <w:right w:val="none" w:sz="0" w:space="0" w:color="auto"/>
                              </w:divBdr>
                              <w:divsChild>
                                <w:div w:id="1131559665">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1095518127">
      <w:marLeft w:val="0"/>
      <w:marRight w:val="0"/>
      <w:marTop w:val="0"/>
      <w:marBottom w:val="0"/>
      <w:divBdr>
        <w:top w:val="none" w:sz="0" w:space="0" w:color="auto"/>
        <w:left w:val="none" w:sz="0" w:space="0" w:color="auto"/>
        <w:bottom w:val="none" w:sz="0" w:space="0" w:color="auto"/>
        <w:right w:val="none" w:sz="0" w:space="0" w:color="auto"/>
      </w:divBdr>
      <w:divsChild>
        <w:div w:id="1697120553">
          <w:marLeft w:val="0"/>
          <w:marRight w:val="0"/>
          <w:marTop w:val="0"/>
          <w:marBottom w:val="0"/>
          <w:divBdr>
            <w:top w:val="none" w:sz="0" w:space="0" w:color="auto"/>
            <w:left w:val="none" w:sz="0" w:space="0" w:color="auto"/>
            <w:bottom w:val="none" w:sz="0" w:space="0" w:color="auto"/>
            <w:right w:val="none" w:sz="0" w:space="0" w:color="auto"/>
          </w:divBdr>
        </w:div>
        <w:div w:id="2085836120">
          <w:marLeft w:val="0"/>
          <w:marRight w:val="0"/>
          <w:marTop w:val="0"/>
          <w:marBottom w:val="0"/>
          <w:divBdr>
            <w:top w:val="none" w:sz="0" w:space="0" w:color="auto"/>
            <w:left w:val="none" w:sz="0" w:space="0" w:color="auto"/>
            <w:bottom w:val="none" w:sz="0" w:space="0" w:color="auto"/>
            <w:right w:val="none" w:sz="0" w:space="0" w:color="auto"/>
          </w:divBdr>
          <w:divsChild>
            <w:div w:id="660811039">
              <w:marLeft w:val="-225"/>
              <w:marRight w:val="-225"/>
              <w:marTop w:val="0"/>
              <w:marBottom w:val="0"/>
              <w:divBdr>
                <w:top w:val="none" w:sz="0" w:space="0" w:color="auto"/>
                <w:left w:val="none" w:sz="0" w:space="0" w:color="auto"/>
                <w:bottom w:val="none" w:sz="0" w:space="0" w:color="auto"/>
                <w:right w:val="none" w:sz="0" w:space="0" w:color="auto"/>
              </w:divBdr>
              <w:divsChild>
                <w:div w:id="350231044">
                  <w:marLeft w:val="0"/>
                  <w:marRight w:val="0"/>
                  <w:marTop w:val="0"/>
                  <w:marBottom w:val="0"/>
                  <w:divBdr>
                    <w:top w:val="none" w:sz="0" w:space="0" w:color="auto"/>
                    <w:left w:val="none" w:sz="0" w:space="0" w:color="auto"/>
                    <w:bottom w:val="none" w:sz="0" w:space="0" w:color="auto"/>
                    <w:right w:val="none" w:sz="0" w:space="0" w:color="auto"/>
                  </w:divBdr>
                </w:div>
              </w:divsChild>
            </w:div>
            <w:div w:id="917859037">
              <w:marLeft w:val="0"/>
              <w:marRight w:val="0"/>
              <w:marTop w:val="0"/>
              <w:marBottom w:val="480"/>
              <w:divBdr>
                <w:top w:val="none" w:sz="0" w:space="0" w:color="auto"/>
                <w:left w:val="none" w:sz="0" w:space="0" w:color="auto"/>
                <w:bottom w:val="none" w:sz="0" w:space="0" w:color="auto"/>
                <w:right w:val="none" w:sz="0" w:space="0" w:color="auto"/>
              </w:divBdr>
            </w:div>
            <w:div w:id="19157051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39155623">
      <w:bodyDiv w:val="1"/>
      <w:marLeft w:val="0"/>
      <w:marRight w:val="0"/>
      <w:marTop w:val="0"/>
      <w:marBottom w:val="0"/>
      <w:divBdr>
        <w:top w:val="none" w:sz="0" w:space="0" w:color="auto"/>
        <w:left w:val="none" w:sz="0" w:space="0" w:color="auto"/>
        <w:bottom w:val="none" w:sz="0" w:space="0" w:color="auto"/>
        <w:right w:val="none" w:sz="0" w:space="0" w:color="auto"/>
      </w:divBdr>
      <w:divsChild>
        <w:div w:id="1610356592">
          <w:marLeft w:val="0"/>
          <w:marRight w:val="0"/>
          <w:marTop w:val="0"/>
          <w:marBottom w:val="0"/>
          <w:divBdr>
            <w:top w:val="none" w:sz="0" w:space="0" w:color="auto"/>
            <w:left w:val="none" w:sz="0" w:space="0" w:color="auto"/>
            <w:bottom w:val="none" w:sz="0" w:space="0" w:color="auto"/>
            <w:right w:val="none" w:sz="0" w:space="0" w:color="auto"/>
          </w:divBdr>
          <w:divsChild>
            <w:div w:id="110708503">
              <w:marLeft w:val="0"/>
              <w:marRight w:val="0"/>
              <w:marTop w:val="0"/>
              <w:marBottom w:val="0"/>
              <w:divBdr>
                <w:top w:val="none" w:sz="0" w:space="0" w:color="auto"/>
                <w:left w:val="none" w:sz="0" w:space="0" w:color="auto"/>
                <w:bottom w:val="none" w:sz="0" w:space="0" w:color="auto"/>
                <w:right w:val="none" w:sz="0" w:space="0" w:color="auto"/>
              </w:divBdr>
              <w:divsChild>
                <w:div w:id="709115148">
                  <w:marLeft w:val="0"/>
                  <w:marRight w:val="0"/>
                  <w:marTop w:val="0"/>
                  <w:marBottom w:val="0"/>
                  <w:divBdr>
                    <w:top w:val="none" w:sz="0" w:space="0" w:color="auto"/>
                    <w:left w:val="none" w:sz="0" w:space="0" w:color="auto"/>
                    <w:bottom w:val="none" w:sz="0" w:space="0" w:color="auto"/>
                    <w:right w:val="none" w:sz="0" w:space="0" w:color="auto"/>
                  </w:divBdr>
                  <w:divsChild>
                    <w:div w:id="774979990">
                      <w:marLeft w:val="0"/>
                      <w:marRight w:val="0"/>
                      <w:marTop w:val="0"/>
                      <w:marBottom w:val="0"/>
                      <w:divBdr>
                        <w:top w:val="none" w:sz="0" w:space="0" w:color="auto"/>
                        <w:left w:val="none" w:sz="0" w:space="0" w:color="auto"/>
                        <w:bottom w:val="none" w:sz="0" w:space="0" w:color="auto"/>
                        <w:right w:val="none" w:sz="0" w:space="0" w:color="auto"/>
                      </w:divBdr>
                      <w:divsChild>
                        <w:div w:id="343360905">
                          <w:marLeft w:val="0"/>
                          <w:marRight w:val="0"/>
                          <w:marTop w:val="0"/>
                          <w:marBottom w:val="0"/>
                          <w:divBdr>
                            <w:top w:val="none" w:sz="0" w:space="0" w:color="auto"/>
                            <w:left w:val="none" w:sz="0" w:space="0" w:color="auto"/>
                            <w:bottom w:val="none" w:sz="0" w:space="0" w:color="auto"/>
                            <w:right w:val="none" w:sz="0" w:space="0" w:color="auto"/>
                          </w:divBdr>
                          <w:divsChild>
                            <w:div w:id="147845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9761070">
      <w:bodyDiv w:val="1"/>
      <w:marLeft w:val="0"/>
      <w:marRight w:val="0"/>
      <w:marTop w:val="0"/>
      <w:marBottom w:val="0"/>
      <w:divBdr>
        <w:top w:val="none" w:sz="0" w:space="0" w:color="auto"/>
        <w:left w:val="none" w:sz="0" w:space="0" w:color="auto"/>
        <w:bottom w:val="none" w:sz="0" w:space="0" w:color="auto"/>
        <w:right w:val="none" w:sz="0" w:space="0" w:color="auto"/>
      </w:divBdr>
    </w:div>
    <w:div w:id="1271626646">
      <w:bodyDiv w:val="1"/>
      <w:marLeft w:val="0"/>
      <w:marRight w:val="0"/>
      <w:marTop w:val="0"/>
      <w:marBottom w:val="0"/>
      <w:divBdr>
        <w:top w:val="none" w:sz="0" w:space="0" w:color="auto"/>
        <w:left w:val="none" w:sz="0" w:space="0" w:color="auto"/>
        <w:bottom w:val="none" w:sz="0" w:space="0" w:color="auto"/>
        <w:right w:val="none" w:sz="0" w:space="0" w:color="auto"/>
      </w:divBdr>
      <w:divsChild>
        <w:div w:id="992443766">
          <w:marLeft w:val="0"/>
          <w:marRight w:val="0"/>
          <w:marTop w:val="0"/>
          <w:marBottom w:val="0"/>
          <w:divBdr>
            <w:top w:val="none" w:sz="0" w:space="0" w:color="auto"/>
            <w:left w:val="none" w:sz="0" w:space="0" w:color="auto"/>
            <w:bottom w:val="none" w:sz="0" w:space="0" w:color="auto"/>
            <w:right w:val="none" w:sz="0" w:space="0" w:color="auto"/>
          </w:divBdr>
          <w:divsChild>
            <w:div w:id="1655839881">
              <w:marLeft w:val="0"/>
              <w:marRight w:val="0"/>
              <w:marTop w:val="0"/>
              <w:marBottom w:val="0"/>
              <w:divBdr>
                <w:top w:val="none" w:sz="0" w:space="0" w:color="auto"/>
                <w:left w:val="none" w:sz="0" w:space="0" w:color="auto"/>
                <w:bottom w:val="none" w:sz="0" w:space="0" w:color="auto"/>
                <w:right w:val="none" w:sz="0" w:space="0" w:color="auto"/>
              </w:divBdr>
              <w:divsChild>
                <w:div w:id="678431460">
                  <w:marLeft w:val="0"/>
                  <w:marRight w:val="0"/>
                  <w:marTop w:val="0"/>
                  <w:marBottom w:val="0"/>
                  <w:divBdr>
                    <w:top w:val="none" w:sz="0" w:space="0" w:color="auto"/>
                    <w:left w:val="none" w:sz="0" w:space="0" w:color="auto"/>
                    <w:bottom w:val="none" w:sz="0" w:space="0" w:color="auto"/>
                    <w:right w:val="none" w:sz="0" w:space="0" w:color="auto"/>
                  </w:divBdr>
                  <w:divsChild>
                    <w:div w:id="337390619">
                      <w:marLeft w:val="0"/>
                      <w:marRight w:val="0"/>
                      <w:marTop w:val="0"/>
                      <w:marBottom w:val="0"/>
                      <w:divBdr>
                        <w:top w:val="none" w:sz="0" w:space="0" w:color="auto"/>
                        <w:left w:val="none" w:sz="0" w:space="0" w:color="auto"/>
                        <w:bottom w:val="none" w:sz="0" w:space="0" w:color="auto"/>
                        <w:right w:val="none" w:sz="0" w:space="0" w:color="auto"/>
                      </w:divBdr>
                      <w:divsChild>
                        <w:div w:id="1258254388">
                          <w:marLeft w:val="0"/>
                          <w:marRight w:val="0"/>
                          <w:marTop w:val="0"/>
                          <w:marBottom w:val="0"/>
                          <w:divBdr>
                            <w:top w:val="none" w:sz="0" w:space="0" w:color="auto"/>
                            <w:left w:val="none" w:sz="0" w:space="0" w:color="auto"/>
                            <w:bottom w:val="none" w:sz="0" w:space="0" w:color="auto"/>
                            <w:right w:val="none" w:sz="0" w:space="0" w:color="auto"/>
                          </w:divBdr>
                          <w:divsChild>
                            <w:div w:id="663627917">
                              <w:marLeft w:val="0"/>
                              <w:marRight w:val="0"/>
                              <w:marTop w:val="0"/>
                              <w:marBottom w:val="450"/>
                              <w:divBdr>
                                <w:top w:val="none" w:sz="0" w:space="0" w:color="auto"/>
                                <w:left w:val="none" w:sz="0" w:space="0" w:color="auto"/>
                                <w:bottom w:val="none" w:sz="0" w:space="0" w:color="auto"/>
                                <w:right w:val="none" w:sz="0" w:space="0" w:color="auto"/>
                              </w:divBdr>
                              <w:divsChild>
                                <w:div w:id="1629358392">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1491676063">
      <w:bodyDiv w:val="1"/>
      <w:marLeft w:val="0"/>
      <w:marRight w:val="0"/>
      <w:marTop w:val="0"/>
      <w:marBottom w:val="0"/>
      <w:divBdr>
        <w:top w:val="none" w:sz="0" w:space="0" w:color="auto"/>
        <w:left w:val="none" w:sz="0" w:space="0" w:color="auto"/>
        <w:bottom w:val="none" w:sz="0" w:space="0" w:color="auto"/>
        <w:right w:val="none" w:sz="0" w:space="0" w:color="auto"/>
      </w:divBdr>
    </w:div>
    <w:div w:id="1503663739">
      <w:bodyDiv w:val="1"/>
      <w:marLeft w:val="0"/>
      <w:marRight w:val="0"/>
      <w:marTop w:val="0"/>
      <w:marBottom w:val="0"/>
      <w:divBdr>
        <w:top w:val="none" w:sz="0" w:space="0" w:color="auto"/>
        <w:left w:val="none" w:sz="0" w:space="0" w:color="auto"/>
        <w:bottom w:val="none" w:sz="0" w:space="0" w:color="auto"/>
        <w:right w:val="none" w:sz="0" w:space="0" w:color="auto"/>
      </w:divBdr>
      <w:divsChild>
        <w:div w:id="1590114157">
          <w:marLeft w:val="0"/>
          <w:marRight w:val="0"/>
          <w:marTop w:val="0"/>
          <w:marBottom w:val="0"/>
          <w:divBdr>
            <w:top w:val="none" w:sz="0" w:space="0" w:color="auto"/>
            <w:left w:val="none" w:sz="0" w:space="0" w:color="auto"/>
            <w:bottom w:val="none" w:sz="0" w:space="0" w:color="auto"/>
            <w:right w:val="none" w:sz="0" w:space="0" w:color="auto"/>
          </w:divBdr>
          <w:divsChild>
            <w:div w:id="1342053420">
              <w:marLeft w:val="0"/>
              <w:marRight w:val="0"/>
              <w:marTop w:val="0"/>
              <w:marBottom w:val="0"/>
              <w:divBdr>
                <w:top w:val="none" w:sz="0" w:space="0" w:color="auto"/>
                <w:left w:val="none" w:sz="0" w:space="0" w:color="auto"/>
                <w:bottom w:val="none" w:sz="0" w:space="0" w:color="auto"/>
                <w:right w:val="none" w:sz="0" w:space="0" w:color="auto"/>
              </w:divBdr>
              <w:divsChild>
                <w:div w:id="1958442328">
                  <w:marLeft w:val="0"/>
                  <w:marRight w:val="0"/>
                  <w:marTop w:val="0"/>
                  <w:marBottom w:val="0"/>
                  <w:divBdr>
                    <w:top w:val="none" w:sz="0" w:space="0" w:color="auto"/>
                    <w:left w:val="none" w:sz="0" w:space="0" w:color="auto"/>
                    <w:bottom w:val="none" w:sz="0" w:space="0" w:color="auto"/>
                    <w:right w:val="none" w:sz="0" w:space="0" w:color="auto"/>
                  </w:divBdr>
                  <w:divsChild>
                    <w:div w:id="272977298">
                      <w:marLeft w:val="0"/>
                      <w:marRight w:val="0"/>
                      <w:marTop w:val="0"/>
                      <w:marBottom w:val="0"/>
                      <w:divBdr>
                        <w:top w:val="none" w:sz="0" w:space="0" w:color="auto"/>
                        <w:left w:val="none" w:sz="0" w:space="0" w:color="auto"/>
                        <w:bottom w:val="none" w:sz="0" w:space="0" w:color="auto"/>
                        <w:right w:val="none" w:sz="0" w:space="0" w:color="auto"/>
                      </w:divBdr>
                      <w:divsChild>
                        <w:div w:id="93980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5513386">
      <w:bodyDiv w:val="1"/>
      <w:marLeft w:val="0"/>
      <w:marRight w:val="0"/>
      <w:marTop w:val="0"/>
      <w:marBottom w:val="0"/>
      <w:divBdr>
        <w:top w:val="none" w:sz="0" w:space="0" w:color="auto"/>
        <w:left w:val="none" w:sz="0" w:space="0" w:color="auto"/>
        <w:bottom w:val="none" w:sz="0" w:space="0" w:color="auto"/>
        <w:right w:val="none" w:sz="0" w:space="0" w:color="auto"/>
      </w:divBdr>
    </w:div>
    <w:div w:id="1823425966">
      <w:bodyDiv w:val="1"/>
      <w:marLeft w:val="0"/>
      <w:marRight w:val="0"/>
      <w:marTop w:val="0"/>
      <w:marBottom w:val="0"/>
      <w:divBdr>
        <w:top w:val="none" w:sz="0" w:space="0" w:color="auto"/>
        <w:left w:val="none" w:sz="0" w:space="0" w:color="auto"/>
        <w:bottom w:val="none" w:sz="0" w:space="0" w:color="auto"/>
        <w:right w:val="none" w:sz="0" w:space="0" w:color="auto"/>
      </w:divBdr>
      <w:divsChild>
        <w:div w:id="1124302656">
          <w:marLeft w:val="0"/>
          <w:marRight w:val="0"/>
          <w:marTop w:val="0"/>
          <w:marBottom w:val="0"/>
          <w:divBdr>
            <w:top w:val="none" w:sz="0" w:space="0" w:color="auto"/>
            <w:left w:val="none" w:sz="0" w:space="0" w:color="auto"/>
            <w:bottom w:val="none" w:sz="0" w:space="0" w:color="auto"/>
            <w:right w:val="none" w:sz="0" w:space="0" w:color="auto"/>
          </w:divBdr>
          <w:divsChild>
            <w:div w:id="1424447399">
              <w:marLeft w:val="0"/>
              <w:marRight w:val="0"/>
              <w:marTop w:val="0"/>
              <w:marBottom w:val="0"/>
              <w:divBdr>
                <w:top w:val="none" w:sz="0" w:space="0" w:color="auto"/>
                <w:left w:val="none" w:sz="0" w:space="0" w:color="auto"/>
                <w:bottom w:val="none" w:sz="0" w:space="0" w:color="auto"/>
                <w:right w:val="none" w:sz="0" w:space="0" w:color="auto"/>
              </w:divBdr>
              <w:divsChild>
                <w:div w:id="1736853194">
                  <w:marLeft w:val="0"/>
                  <w:marRight w:val="0"/>
                  <w:marTop w:val="0"/>
                  <w:marBottom w:val="0"/>
                  <w:divBdr>
                    <w:top w:val="none" w:sz="0" w:space="0" w:color="auto"/>
                    <w:left w:val="none" w:sz="0" w:space="0" w:color="auto"/>
                    <w:bottom w:val="none" w:sz="0" w:space="0" w:color="auto"/>
                    <w:right w:val="none" w:sz="0" w:space="0" w:color="auto"/>
                  </w:divBdr>
                  <w:divsChild>
                    <w:div w:id="902644450">
                      <w:marLeft w:val="0"/>
                      <w:marRight w:val="0"/>
                      <w:marTop w:val="0"/>
                      <w:marBottom w:val="0"/>
                      <w:divBdr>
                        <w:top w:val="none" w:sz="0" w:space="0" w:color="auto"/>
                        <w:left w:val="none" w:sz="0" w:space="0" w:color="auto"/>
                        <w:bottom w:val="none" w:sz="0" w:space="0" w:color="auto"/>
                        <w:right w:val="none" w:sz="0" w:space="0" w:color="auto"/>
                      </w:divBdr>
                      <w:divsChild>
                        <w:div w:id="185533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7758121">
      <w:bodyDiv w:val="1"/>
      <w:marLeft w:val="0"/>
      <w:marRight w:val="0"/>
      <w:marTop w:val="0"/>
      <w:marBottom w:val="0"/>
      <w:divBdr>
        <w:top w:val="none" w:sz="0" w:space="0" w:color="auto"/>
        <w:left w:val="none" w:sz="0" w:space="0" w:color="auto"/>
        <w:bottom w:val="none" w:sz="0" w:space="0" w:color="auto"/>
        <w:right w:val="none" w:sz="0" w:space="0" w:color="auto"/>
      </w:divBdr>
      <w:divsChild>
        <w:div w:id="183829234">
          <w:marLeft w:val="0"/>
          <w:marRight w:val="0"/>
          <w:marTop w:val="0"/>
          <w:marBottom w:val="0"/>
          <w:divBdr>
            <w:top w:val="none" w:sz="0" w:space="0" w:color="auto"/>
            <w:left w:val="none" w:sz="0" w:space="0" w:color="auto"/>
            <w:bottom w:val="none" w:sz="0" w:space="0" w:color="auto"/>
            <w:right w:val="none" w:sz="0" w:space="0" w:color="auto"/>
          </w:divBdr>
          <w:divsChild>
            <w:div w:id="341588656">
              <w:marLeft w:val="0"/>
              <w:marRight w:val="0"/>
              <w:marTop w:val="0"/>
              <w:marBottom w:val="0"/>
              <w:divBdr>
                <w:top w:val="none" w:sz="0" w:space="0" w:color="auto"/>
                <w:left w:val="none" w:sz="0" w:space="0" w:color="auto"/>
                <w:bottom w:val="none" w:sz="0" w:space="0" w:color="auto"/>
                <w:right w:val="none" w:sz="0" w:space="0" w:color="auto"/>
              </w:divBdr>
              <w:divsChild>
                <w:div w:id="1982493177">
                  <w:marLeft w:val="0"/>
                  <w:marRight w:val="0"/>
                  <w:marTop w:val="0"/>
                  <w:marBottom w:val="0"/>
                  <w:divBdr>
                    <w:top w:val="none" w:sz="0" w:space="0" w:color="auto"/>
                    <w:left w:val="none" w:sz="0" w:space="0" w:color="auto"/>
                    <w:bottom w:val="none" w:sz="0" w:space="0" w:color="auto"/>
                    <w:right w:val="none" w:sz="0" w:space="0" w:color="auto"/>
                  </w:divBdr>
                  <w:divsChild>
                    <w:div w:id="107697528">
                      <w:marLeft w:val="0"/>
                      <w:marRight w:val="0"/>
                      <w:marTop w:val="0"/>
                      <w:marBottom w:val="0"/>
                      <w:divBdr>
                        <w:top w:val="none" w:sz="0" w:space="0" w:color="auto"/>
                        <w:left w:val="none" w:sz="0" w:space="0" w:color="auto"/>
                        <w:bottom w:val="none" w:sz="0" w:space="0" w:color="auto"/>
                        <w:right w:val="none" w:sz="0" w:space="0" w:color="auto"/>
                      </w:divBdr>
                      <w:divsChild>
                        <w:div w:id="2048524885">
                          <w:marLeft w:val="0"/>
                          <w:marRight w:val="0"/>
                          <w:marTop w:val="0"/>
                          <w:marBottom w:val="0"/>
                          <w:divBdr>
                            <w:top w:val="none" w:sz="0" w:space="0" w:color="auto"/>
                            <w:left w:val="none" w:sz="0" w:space="0" w:color="auto"/>
                            <w:bottom w:val="none" w:sz="0" w:space="0" w:color="auto"/>
                            <w:right w:val="none" w:sz="0" w:space="0" w:color="auto"/>
                          </w:divBdr>
                          <w:divsChild>
                            <w:div w:id="1076512743">
                              <w:marLeft w:val="0"/>
                              <w:marRight w:val="0"/>
                              <w:marTop w:val="0"/>
                              <w:marBottom w:val="450"/>
                              <w:divBdr>
                                <w:top w:val="none" w:sz="0" w:space="0" w:color="auto"/>
                                <w:left w:val="none" w:sz="0" w:space="0" w:color="auto"/>
                                <w:bottom w:val="none" w:sz="0" w:space="0" w:color="auto"/>
                                <w:right w:val="none" w:sz="0" w:space="0" w:color="auto"/>
                              </w:divBdr>
                              <w:divsChild>
                                <w:div w:id="800197848">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2066105556">
      <w:bodyDiv w:val="1"/>
      <w:marLeft w:val="0"/>
      <w:marRight w:val="0"/>
      <w:marTop w:val="0"/>
      <w:marBottom w:val="0"/>
      <w:divBdr>
        <w:top w:val="none" w:sz="0" w:space="0" w:color="auto"/>
        <w:left w:val="none" w:sz="0" w:space="0" w:color="auto"/>
        <w:bottom w:val="none" w:sz="0" w:space="0" w:color="auto"/>
        <w:right w:val="none" w:sz="0" w:space="0" w:color="auto"/>
      </w:divBdr>
      <w:divsChild>
        <w:div w:id="807165655">
          <w:marLeft w:val="0"/>
          <w:marRight w:val="0"/>
          <w:marTop w:val="0"/>
          <w:marBottom w:val="0"/>
          <w:divBdr>
            <w:top w:val="none" w:sz="0" w:space="0" w:color="auto"/>
            <w:left w:val="none" w:sz="0" w:space="0" w:color="auto"/>
            <w:bottom w:val="none" w:sz="0" w:space="0" w:color="auto"/>
            <w:right w:val="none" w:sz="0" w:space="0" w:color="auto"/>
          </w:divBdr>
          <w:divsChild>
            <w:div w:id="1337458949">
              <w:marLeft w:val="0"/>
              <w:marRight w:val="0"/>
              <w:marTop w:val="0"/>
              <w:marBottom w:val="0"/>
              <w:divBdr>
                <w:top w:val="none" w:sz="0" w:space="0" w:color="auto"/>
                <w:left w:val="none" w:sz="0" w:space="0" w:color="auto"/>
                <w:bottom w:val="none" w:sz="0" w:space="0" w:color="auto"/>
                <w:right w:val="none" w:sz="0" w:space="0" w:color="auto"/>
              </w:divBdr>
              <w:divsChild>
                <w:div w:id="2135321890">
                  <w:marLeft w:val="0"/>
                  <w:marRight w:val="0"/>
                  <w:marTop w:val="0"/>
                  <w:marBottom w:val="0"/>
                  <w:divBdr>
                    <w:top w:val="none" w:sz="0" w:space="0" w:color="auto"/>
                    <w:left w:val="none" w:sz="0" w:space="0" w:color="auto"/>
                    <w:bottom w:val="none" w:sz="0" w:space="0" w:color="auto"/>
                    <w:right w:val="none" w:sz="0" w:space="0" w:color="auto"/>
                  </w:divBdr>
                  <w:divsChild>
                    <w:div w:id="2108649533">
                      <w:marLeft w:val="0"/>
                      <w:marRight w:val="0"/>
                      <w:marTop w:val="0"/>
                      <w:marBottom w:val="0"/>
                      <w:divBdr>
                        <w:top w:val="none" w:sz="0" w:space="0" w:color="auto"/>
                        <w:left w:val="none" w:sz="0" w:space="0" w:color="auto"/>
                        <w:bottom w:val="none" w:sz="0" w:space="0" w:color="auto"/>
                        <w:right w:val="none" w:sz="0" w:space="0" w:color="auto"/>
                      </w:divBdr>
                      <w:divsChild>
                        <w:div w:id="64667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pensource.org/" TargetMode="Externa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maven.apache.org/download.cgi" TargetMode="External"/><Relationship Id="rId50"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www.vassalengine.org/" TargetMode="External"/><Relationship Id="rId17" Type="http://schemas.openxmlformats.org/officeDocument/2006/relationships/hyperlink" Target="http://www.oracle.com/technetwork/java/javase/downloads/index.html"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hyperlink" Target="http://www.vassalengine.org/wiki/Category:Documentation" TargetMode="External"/><Relationship Id="rId20" Type="http://schemas.openxmlformats.org/officeDocument/2006/relationships/hyperlink" Target="http://www.git-scm.com/"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github.com/orgs/vasl-developers/teams/owners"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www.youtube.com/watch?v=tkGGrnzg7Hw" TargetMode="External"/><Relationship Id="rId23" Type="http://schemas.openxmlformats.org/officeDocument/2006/relationships/image" Target="media/image4.png"/><Relationship Id="rId28" Type="http://schemas.openxmlformats.org/officeDocument/2006/relationships/hyperlink" Target="https://www.jetbrains.com/idea/download/" TargetMode="External"/><Relationship Id="rId36" Type="http://schemas.openxmlformats.org/officeDocument/2006/relationships/image" Target="media/image15.png"/><Relationship Id="rId49" Type="http://schemas.openxmlformats.org/officeDocument/2006/relationships/hyperlink" Target="http://git-scm.com/book/en/v2/Getting-Started-About-Version-Control" TargetMode="External"/><Relationship Id="rId10" Type="http://schemas.openxmlformats.org/officeDocument/2006/relationships/hyperlink" Target="http://www.vassalengine.org/index.php" TargetMode="External"/><Relationship Id="rId19" Type="http://schemas.openxmlformats.org/officeDocument/2006/relationships/hyperlink" Target="https://github.com/"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vassalengine.org/wiki/Category:Documentation" TargetMode="External"/><Relationship Id="rId22" Type="http://schemas.openxmlformats.org/officeDocument/2006/relationships/hyperlink" Target="https://www.sourcetreeapp.com/"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github.com/vasl-developers/vasl/pull/227" TargetMode="External"/><Relationship Id="rId48" Type="http://schemas.openxmlformats.org/officeDocument/2006/relationships/image" Target="media/image25.png"/><Relationship Id="rId8" Type="http://schemas.openxmlformats.org/officeDocument/2006/relationships/footnotes" Target="footnote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ugr_000\AppData\Roaming\Microsoft\Templates\Target%20audience%20profil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4924432E43C41F78789E67C4A3D5551"/>
        <w:category>
          <w:name w:val="General"/>
          <w:gallery w:val="placeholder"/>
        </w:category>
        <w:types>
          <w:type w:val="bbPlcHdr"/>
        </w:types>
        <w:behaviors>
          <w:behavior w:val="content"/>
        </w:behaviors>
        <w:guid w:val="{EC1284F8-8A32-45D3-AD37-8AEF7167F71B}"/>
      </w:docPartPr>
      <w:docPartBody>
        <w:p w:rsidR="008C0680" w:rsidRDefault="00D87385">
          <w:pPr>
            <w:pStyle w:val="64924432E43C41F78789E67C4A3D5551"/>
          </w:pPr>
          <w:r>
            <w:t>[Title]</w:t>
          </w:r>
        </w:p>
      </w:docPartBody>
    </w:docPart>
    <w:docPart>
      <w:docPartPr>
        <w:name w:val="3DB161819E304E8EA43C4FB1D0206E90"/>
        <w:category>
          <w:name w:val="General"/>
          <w:gallery w:val="placeholder"/>
        </w:category>
        <w:types>
          <w:type w:val="bbPlcHdr"/>
        </w:types>
        <w:behaviors>
          <w:behavior w:val="content"/>
        </w:behaviors>
        <w:guid w:val="{A05E9EC8-288F-4459-BB44-A89ADE021FD4}"/>
      </w:docPartPr>
      <w:docPartBody>
        <w:p w:rsidR="006A487E" w:rsidRDefault="006A487E" w:rsidP="006A487E">
          <w:pPr>
            <w:pStyle w:val="3DB161819E304E8EA43C4FB1D0206E90"/>
          </w:pPr>
          <w: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B30"/>
    <w:rsid w:val="000C3BDA"/>
    <w:rsid w:val="001E1819"/>
    <w:rsid w:val="0022583A"/>
    <w:rsid w:val="00295F51"/>
    <w:rsid w:val="002B6BE7"/>
    <w:rsid w:val="00380622"/>
    <w:rsid w:val="003A74B2"/>
    <w:rsid w:val="006A487E"/>
    <w:rsid w:val="00857315"/>
    <w:rsid w:val="008C0680"/>
    <w:rsid w:val="00947693"/>
    <w:rsid w:val="00B94205"/>
    <w:rsid w:val="00CF4E33"/>
    <w:rsid w:val="00D87385"/>
    <w:rsid w:val="00E222DD"/>
    <w:rsid w:val="00E86B30"/>
    <w:rsid w:val="00ED6D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924432E43C41F78789E67C4A3D5551">
    <w:name w:val="64924432E43C41F78789E67C4A3D5551"/>
  </w:style>
  <w:style w:type="paragraph" w:customStyle="1" w:styleId="73562E5C612144C3B353181778A23D07">
    <w:name w:val="73562E5C612144C3B353181778A23D07"/>
  </w:style>
  <w:style w:type="paragraph" w:customStyle="1" w:styleId="63CD1DE5B8B2413BB8813A634328B39F">
    <w:name w:val="63CD1DE5B8B2413BB8813A634328B39F"/>
  </w:style>
  <w:style w:type="paragraph" w:customStyle="1" w:styleId="586018ECFDDD4AEB90F59E458B24FFCF">
    <w:name w:val="586018ECFDDD4AEB90F59E458B24FFCF"/>
  </w:style>
  <w:style w:type="paragraph" w:customStyle="1" w:styleId="EF2E1BAF320C4BC3AD37EA0F3649A60E">
    <w:name w:val="EF2E1BAF320C4BC3AD37EA0F3649A60E"/>
  </w:style>
  <w:style w:type="paragraph" w:customStyle="1" w:styleId="A9154716AC60479986DB78FD4D1EF799">
    <w:name w:val="A9154716AC60479986DB78FD4D1EF799"/>
  </w:style>
  <w:style w:type="paragraph" w:customStyle="1" w:styleId="7B538B530AD84BB3ADE0ED718135D76B">
    <w:name w:val="7B538B530AD84BB3ADE0ED718135D76B"/>
  </w:style>
  <w:style w:type="paragraph" w:customStyle="1" w:styleId="FBE45E21B78C4DEB9E6F034BF65B3667">
    <w:name w:val="FBE45E21B78C4DEB9E6F034BF65B3667"/>
  </w:style>
  <w:style w:type="paragraph" w:customStyle="1" w:styleId="20FEFF8E7A694D48827B32763A389DE1">
    <w:name w:val="20FEFF8E7A694D48827B32763A389DE1"/>
  </w:style>
  <w:style w:type="paragraph" w:customStyle="1" w:styleId="7D29473CCCA94D398B64EAC5ACDF7F8F">
    <w:name w:val="7D29473CCCA94D398B64EAC5ACDF7F8F"/>
  </w:style>
  <w:style w:type="paragraph" w:customStyle="1" w:styleId="7C1F77D9505042D48589D229D62AF4E4">
    <w:name w:val="7C1F77D9505042D48589D229D62AF4E4"/>
    <w:rsid w:val="00E86B30"/>
  </w:style>
  <w:style w:type="paragraph" w:customStyle="1" w:styleId="12A973EBCC794DAC86368445222DD073">
    <w:name w:val="12A973EBCC794DAC86368445222DD073"/>
    <w:rsid w:val="00E86B30"/>
  </w:style>
  <w:style w:type="paragraph" w:customStyle="1" w:styleId="AF06DC783D76422687525CDA1FD8C05B">
    <w:name w:val="AF06DC783D76422687525CDA1FD8C05B"/>
    <w:rsid w:val="00E86B30"/>
  </w:style>
  <w:style w:type="paragraph" w:customStyle="1" w:styleId="7E762D54A7574A7CA25A8D5D47B1B5A6">
    <w:name w:val="7E762D54A7574A7CA25A8D5D47B1B5A6"/>
    <w:rsid w:val="00E86B30"/>
  </w:style>
  <w:style w:type="paragraph" w:customStyle="1" w:styleId="3DB161819E304E8EA43C4FB1D0206E90">
    <w:name w:val="3DB161819E304E8EA43C4FB1D0206E90"/>
    <w:rsid w:val="006A48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Target audience profil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2016-03-01T00:00:00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D63E7E-3F95-42E3-8CFC-9FE7BDD27162}">
  <ds:schemaRefs>
    <ds:schemaRef ds:uri="http://schemas.microsoft.com/sharepoint/v3/contenttype/forms"/>
  </ds:schemaRefs>
</ds:datastoreItem>
</file>

<file path=customXml/itemProps3.xml><?xml version="1.0" encoding="utf-8"?>
<ds:datastoreItem xmlns:ds="http://schemas.openxmlformats.org/officeDocument/2006/customXml" ds:itemID="{6FA6DE0B-C42D-4755-B634-88AD017B3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Target audience profiling plan.dotx</Template>
  <TotalTime>137</TotalTime>
  <Pages>19</Pages>
  <Words>4361</Words>
  <Characters>24861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getting started with vasl development</vt:lpstr>
    </vt:vector>
  </TitlesOfParts>
  <Company>dougrimmer@rogers.com</Company>
  <LinksUpToDate>false</LinksUpToDate>
  <CharactersWithSpaces>29164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vasl development</dc:title>
  <dc:subject>A step-by-step guide</dc:subject>
  <dc:creator>dougr_000</dc:creator>
  <cp:lastModifiedBy>Doug Rimmer</cp:lastModifiedBy>
  <cp:revision>9</cp:revision>
  <dcterms:created xsi:type="dcterms:W3CDTF">2015-10-23T16:00:00Z</dcterms:created>
  <dcterms:modified xsi:type="dcterms:W3CDTF">2016-02-28T16:05:00Z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TC039920939991</vt:lpwstr>
  </property>
</Properties>
</file>